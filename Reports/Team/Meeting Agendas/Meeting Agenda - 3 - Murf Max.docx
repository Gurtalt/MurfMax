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81209846"/>
        <w:placeholder>
          <w:docPart w:val="67D49CFF16664CADBAE7AFFAADA6F4A1"/>
        </w:placeholder>
        <w15:appearance w15:val="hidden"/>
      </w:sdtPr>
      <w:sdtEndPr/>
      <w:sdtContent>
        <w:p w14:paraId="0D1F1D05" w14:textId="77777777" w:rsidR="00D24F94" w:rsidRDefault="007B74FA">
          <w:pPr>
            <w:pStyle w:val="Heading1"/>
          </w:pPr>
          <w:r>
            <w:t>Team Meeting Agenda</w:t>
          </w:r>
        </w:p>
      </w:sdtContent>
    </w:sdt>
    <w:p w14:paraId="7DA9007C" w14:textId="32D1B060" w:rsidR="00D24F94" w:rsidRDefault="00685F6A">
      <w:pPr>
        <w:pBdr>
          <w:top w:val="single" w:sz="4" w:space="1" w:color="444D26" w:themeColor="text2"/>
        </w:pBdr>
        <w:spacing w:after="240"/>
        <w:jc w:val="right"/>
      </w:pPr>
      <w:r>
        <w:rPr>
          <w:rStyle w:val="IntenseEmphasis"/>
        </w:rPr>
        <w:t>Date | time</w:t>
      </w:r>
      <w:r>
        <w:t xml:space="preserve"> </w:t>
      </w:r>
      <w:sdt>
        <w:sdtPr>
          <w:id w:val="705675763"/>
          <w:placeholder>
            <w:docPart w:val="7EEA01AE4A4E4E06B3F8ECECECC6A004"/>
          </w:placeholder>
          <w:date w:fullDate="2026-04-28T12:15:00Z">
            <w:dateFormat w:val="M/d/yyyy h:mm am/pm"/>
            <w:lid w:val="en-US"/>
            <w:storeMappedDataAs w:val="dateTime"/>
            <w:calendar w:val="gregorian"/>
          </w:date>
        </w:sdtPr>
        <w:sdtEndPr/>
        <w:sdtContent>
          <w:r w:rsidR="00295649">
            <w:t>4</w:t>
          </w:r>
          <w:r w:rsidR="00D43B0C">
            <w:t>/2</w:t>
          </w:r>
          <w:r w:rsidR="00295649">
            <w:t>8</w:t>
          </w:r>
          <w:r w:rsidR="00D43B0C">
            <w:t>/202</w:t>
          </w:r>
          <w:r w:rsidR="00CA0368">
            <w:t>6</w:t>
          </w:r>
          <w:r w:rsidR="00D43B0C">
            <w:t xml:space="preserve"> 1</w:t>
          </w:r>
          <w:r w:rsidR="00CA0368">
            <w:t>2</w:t>
          </w:r>
          <w:r w:rsidR="00D43B0C">
            <w:t>:15 PM</w:t>
          </w:r>
        </w:sdtContent>
      </w:sdt>
      <w:r>
        <w:t xml:space="preserve">| </w:t>
      </w:r>
      <w:r>
        <w:rPr>
          <w:rStyle w:val="IntenseEmphasis"/>
        </w:rPr>
        <w:t>Location</w:t>
      </w:r>
      <w:r>
        <w:t xml:space="preserve"> </w:t>
      </w:r>
      <w:sdt>
        <w:sdtPr>
          <w:id w:val="465398058"/>
          <w:placeholder>
            <w:docPart w:val="7FA7361A31324182BA0510C8D14E041E"/>
          </w:placeholder>
          <w15:appearance w15:val="hidden"/>
        </w:sdtPr>
        <w:sdtEndPr/>
        <w:sdtContent>
          <w:r w:rsidR="00D43B0C">
            <w:t>Edinburgh College – Milton Road</w:t>
          </w:r>
        </w:sdtContent>
      </w:sdt>
    </w:p>
    <w:tbl>
      <w:tblPr>
        <w:tblW w:w="5000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5395"/>
        <w:gridCol w:w="5395"/>
      </w:tblGrid>
      <w:tr w:rsidR="00D24F94" w14:paraId="3B0C8E64" w14:textId="77777777" w:rsidTr="734618C4">
        <w:tc>
          <w:tcPr>
            <w:tcW w:w="5400" w:type="dxa"/>
            <w:tcBorders>
              <w:right w:val="single" w:sz="8" w:space="0" w:color="A5B592" w:themeColor="accent1"/>
            </w:tcBorders>
          </w:tcPr>
          <w:tbl>
            <w:tblPr>
              <w:tblW w:w="5335" w:type="dxa"/>
              <w:tblInd w:w="1" w:type="dxa"/>
              <w:tblBorders>
                <w:left w:val="single" w:sz="4" w:space="0" w:color="F3A447" w:themeColor="accent2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Meeting participants 1"/>
            </w:tblPr>
            <w:tblGrid>
              <w:gridCol w:w="2400"/>
              <w:gridCol w:w="2935"/>
            </w:tblGrid>
            <w:tr w:rsidR="00D24F94" w14:paraId="7E1D0C28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578493AD" w14:textId="77777777" w:rsidR="00D24F94" w:rsidRDefault="00685F6A">
                  <w:pPr>
                    <w:pStyle w:val="Heading3"/>
                  </w:pPr>
                  <w:r>
                    <w:t>Meeting called by</w:t>
                  </w:r>
                </w:p>
              </w:tc>
              <w:sdt>
                <w:sdtPr>
                  <w:id w:val="882985375"/>
                  <w:placeholder>
                    <w:docPart w:val="B8C8E1D8009C4CD483085458B0599202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14222CCA" w14:textId="7B8DFA1F" w:rsidR="00D24F94" w:rsidRDefault="00295649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0F1632D5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3B686560" w14:textId="77777777" w:rsidR="00D24F94" w:rsidRDefault="00685F6A">
                  <w:pPr>
                    <w:pStyle w:val="Heading3"/>
                  </w:pPr>
                  <w:r>
                    <w:t>Type of meeting</w:t>
                  </w:r>
                </w:p>
              </w:tc>
              <w:sdt>
                <w:sdtPr>
                  <w:id w:val="-1539655202"/>
                  <w:placeholder>
                    <w:docPart w:val="E7DD00A65582446B9A7E50D1D7CA065E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F05DDAE" w14:textId="7BC9F004" w:rsidR="00D24F94" w:rsidRDefault="734618C4">
                      <w:pPr>
                        <w:spacing w:after="0"/>
                      </w:pPr>
                      <w:r>
                        <w:t>Mid-Design phase meeting</w:t>
                      </w:r>
                    </w:p>
                  </w:tc>
                </w:sdtContent>
              </w:sdt>
            </w:tr>
            <w:tr w:rsidR="00D24F94" w14:paraId="16BBF923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61A8C7F4" w14:textId="77777777" w:rsidR="00D24F94" w:rsidRDefault="00685F6A">
                  <w:pPr>
                    <w:pStyle w:val="Heading3"/>
                  </w:pPr>
                  <w:r>
                    <w:t>Facilitator</w:t>
                  </w:r>
                </w:p>
              </w:tc>
              <w:sdt>
                <w:sdtPr>
                  <w:id w:val="-582762193"/>
                  <w:placeholder>
                    <w:docPart w:val="5A8A032F1293478A8FE2B7DC7C2CAD3A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30BCCC9" w14:textId="278D6A76" w:rsidR="00D24F94" w:rsidRDefault="002E2538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752D98DF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44517D72" w14:textId="77777777" w:rsidR="00D24F94" w:rsidRDefault="00685F6A">
                  <w:pPr>
                    <w:pStyle w:val="Heading3"/>
                  </w:pPr>
                  <w:r>
                    <w:t>Note taker</w:t>
                  </w:r>
                </w:p>
              </w:tc>
              <w:sdt>
                <w:sdtPr>
                  <w:id w:val="-2138095640"/>
                  <w:placeholder>
                    <w:docPart w:val="F7C0764356B44C748E8C238769E4AA65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05464E11" w14:textId="7D12FFD8" w:rsidR="00D24F94" w:rsidRDefault="002E2538">
                      <w:pPr>
                        <w:spacing w:after="0"/>
                      </w:pPr>
                      <w:r>
                        <w:t>Aiden Doull</w:t>
                      </w:r>
                    </w:p>
                  </w:tc>
                </w:sdtContent>
              </w:sdt>
            </w:tr>
            <w:tr w:rsidR="00D24F94" w14:paraId="7774F886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714E93C7" w14:textId="77777777" w:rsidR="00D24F94" w:rsidRDefault="00685F6A">
                  <w:pPr>
                    <w:pStyle w:val="Heading3"/>
                  </w:pPr>
                  <w:r>
                    <w:t>Timekeeper</w:t>
                  </w:r>
                </w:p>
              </w:tc>
              <w:tc>
                <w:tcPr>
                  <w:tcW w:w="2935" w:type="dxa"/>
                  <w:tcBorders>
                    <w:right w:val="nil"/>
                  </w:tcBorders>
                </w:tcPr>
                <w:sdt>
                  <w:sdtPr>
                    <w:id w:val="-90628238"/>
                    <w:placeholder>
                      <w:docPart w:val="0988E3ADB1AB4FF8AFA1ED5F6A5EC71E"/>
                    </w:placeholder>
                    <w15:appearance w15:val="hidden"/>
                  </w:sdtPr>
                  <w:sdtEndPr/>
                  <w:sdtContent>
                    <w:p w14:paraId="6E88215E" w14:textId="47879932" w:rsidR="00D24F94" w:rsidRDefault="002E2538">
                      <w:pPr>
                        <w:spacing w:after="0"/>
                      </w:pPr>
                      <w:r>
                        <w:t>Gheorghe Botiz</w:t>
                      </w:r>
                    </w:p>
                  </w:sdtContent>
                </w:sdt>
              </w:tc>
            </w:tr>
          </w:tbl>
          <w:p w14:paraId="5D6F23BD" w14:textId="77777777" w:rsidR="00D24F94" w:rsidRDefault="00D24F94">
            <w:pPr>
              <w:spacing w:after="0"/>
            </w:pPr>
          </w:p>
        </w:tc>
        <w:tc>
          <w:tcPr>
            <w:tcW w:w="5400" w:type="dxa"/>
            <w:tcBorders>
              <w:left w:val="single" w:sz="8" w:space="0" w:color="A5B592" w:themeColor="accent1"/>
            </w:tcBorders>
          </w:tcPr>
          <w:p w14:paraId="0BBAFBA1" w14:textId="4B011D89" w:rsidR="00D24F94" w:rsidRDefault="734618C4">
            <w:pPr>
              <w:spacing w:after="0"/>
            </w:pPr>
            <w:r>
              <w:t>Attendees: Jay Reid, Aiden Doull, Gheorghe Botiz, Max Eprile</w:t>
            </w:r>
          </w:p>
          <w:p w14:paraId="1F540D88" w14:textId="32F31897" w:rsidR="00D24F94" w:rsidRDefault="734618C4">
            <w:pPr>
              <w:spacing w:after="0"/>
            </w:pPr>
            <w:r>
              <w:t>Please read:</w:t>
            </w:r>
            <w:sdt>
              <w:sdtPr>
                <w:id w:val="55895789"/>
                <w:placeholder>
                  <w:docPart w:val="9D08EB5420D442E5BDF8D3BFF910DA85"/>
                </w:placeholder>
                <w15:appearance w15:val="hidden"/>
              </w:sdtPr>
              <w:sdtEndPr/>
              <w:sdtContent>
                <w:r>
                  <w:t xml:space="preserve"> Analysis Report</w:t>
                </w:r>
              </w:sdtContent>
            </w:sdt>
          </w:p>
          <w:p w14:paraId="7697DD2A" w14:textId="285E0D83" w:rsidR="00D24F94" w:rsidRDefault="734618C4">
            <w:pPr>
              <w:spacing w:after="0"/>
            </w:pPr>
            <w:r>
              <w:t xml:space="preserve">Please </w:t>
            </w:r>
            <w:bookmarkStart w:id="0" w:name="_Int_ssrAvkMM"/>
            <w:r>
              <w:t>bring:</w:t>
            </w:r>
            <w:sdt>
              <w:sdtPr>
                <w:id w:val="-1976213528"/>
                <w:placeholder>
                  <w:docPart w:val="52B72E5318F6437F811873F096C725F8"/>
                </w:placeholder>
                <w15:appearance w15:val="hidden"/>
              </w:sdtPr>
              <w:sdtEndPr/>
              <w:sdtContent>
                <w:bookmarkEnd w:id="0"/>
                <w:r>
                  <w:t xml:space="preserve"> pen, note pad</w:t>
                </w:r>
              </w:sdtContent>
            </w:sdt>
          </w:p>
        </w:tc>
      </w:tr>
    </w:tbl>
    <w:p w14:paraId="6BBF6F29" w14:textId="77777777" w:rsidR="007B74FA" w:rsidRDefault="007B74FA">
      <w:pPr>
        <w:pStyle w:val="Heading2"/>
      </w:pPr>
    </w:p>
    <w:p w14:paraId="2A187A1F" w14:textId="77777777" w:rsidR="007B74FA" w:rsidRPr="007B74FA" w:rsidRDefault="007B74FA" w:rsidP="007B74FA"/>
    <w:p w14:paraId="0811C56A" w14:textId="77777777" w:rsidR="00D24F94" w:rsidRDefault="00685F6A">
      <w:pPr>
        <w:pStyle w:val="Heading2"/>
      </w:pPr>
      <w:r>
        <w:t>Agenda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table"/>
      </w:tblPr>
      <w:tblGrid>
        <w:gridCol w:w="10800"/>
      </w:tblGrid>
      <w:tr w:rsidR="00D24F94" w14:paraId="49555BA2" w14:textId="77777777" w:rsidTr="734618C4">
        <w:trPr>
          <w:tblHeader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title"/>
            </w:tblPr>
            <w:tblGrid>
              <w:gridCol w:w="6660"/>
              <w:gridCol w:w="2340"/>
              <w:gridCol w:w="1800"/>
            </w:tblGrid>
            <w:tr w:rsidR="00D24F94" w14:paraId="783E3D5C" w14:textId="77777777">
              <w:tc>
                <w:tcPr>
                  <w:tcW w:w="6660" w:type="dxa"/>
                </w:tcPr>
                <w:p w14:paraId="2CCF384B" w14:textId="77777777" w:rsidR="00D24F94" w:rsidRDefault="00685F6A">
                  <w:pPr>
                    <w:pStyle w:val="Heading3"/>
                  </w:pPr>
                  <w:r>
                    <w:t>Topic</w:t>
                  </w:r>
                </w:p>
              </w:tc>
              <w:tc>
                <w:tcPr>
                  <w:tcW w:w="2340" w:type="dxa"/>
                </w:tcPr>
                <w:p w14:paraId="24AF6559" w14:textId="77777777" w:rsidR="00D24F94" w:rsidRDefault="00685F6A">
                  <w:pPr>
                    <w:pStyle w:val="Heading3"/>
                  </w:pPr>
                  <w:r>
                    <w:t>Presenter</w:t>
                  </w:r>
                </w:p>
              </w:tc>
              <w:tc>
                <w:tcPr>
                  <w:tcW w:w="1800" w:type="dxa"/>
                </w:tcPr>
                <w:p w14:paraId="77CFC179" w14:textId="77777777" w:rsidR="00D24F94" w:rsidRDefault="00685F6A">
                  <w:pPr>
                    <w:pStyle w:val="Heading3"/>
                  </w:pPr>
                  <w:r>
                    <w:t>Time allotted</w:t>
                  </w:r>
                </w:p>
              </w:tc>
            </w:tr>
          </w:tbl>
          <w:p w14:paraId="06C4DCC0" w14:textId="77777777" w:rsidR="00D24F94" w:rsidRDefault="00D24F94">
            <w:pPr>
              <w:pStyle w:val="Heading3"/>
            </w:pPr>
          </w:p>
        </w:tc>
      </w:tr>
      <w:tr w:rsidR="00D24F94" w14:paraId="04FB1C60" w14:textId="77777777" w:rsidTr="734618C4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4859" w:type="pct"/>
              <w:tblLook w:val="04A0" w:firstRow="1" w:lastRow="0" w:firstColumn="1" w:lastColumn="0" w:noHBand="0" w:noVBand="1"/>
              <w:tblDescription w:val="Agenda items"/>
            </w:tblPr>
            <w:tblGrid>
              <w:gridCol w:w="6658"/>
              <w:gridCol w:w="2409"/>
              <w:gridCol w:w="1419"/>
            </w:tblGrid>
            <w:tr w:rsidR="00E66D33" w14:paraId="696747E2" w14:textId="77777777" w:rsidTr="734618C4">
              <w:trPr>
                <w:trHeight w:val="345"/>
              </w:trPr>
              <w:tc>
                <w:tcPr>
                  <w:tcW w:w="6658" w:type="dxa"/>
                </w:tcPr>
                <w:p w14:paraId="42A3C5B8" w14:textId="17896F64" w:rsidR="00E66D33" w:rsidRDefault="00DC1DD7">
                  <w:r>
                    <w:t>Present Tasks completed over week</w:t>
                  </w:r>
                </w:p>
              </w:tc>
              <w:sdt>
                <w:sdtPr>
                  <w:id w:val="466635568"/>
                  <w:placeholder>
                    <w:docPart w:val="AFD8253E83654C60AC4BA17957B9F570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1FE4FB36" w14:textId="7E8F566B" w:rsidR="00E66D33" w:rsidRDefault="005B42CB">
                      <w:r>
                        <w:t>All</w:t>
                      </w:r>
                    </w:p>
                  </w:tc>
                </w:sdtContent>
              </w:sdt>
              <w:sdt>
                <w:sdtPr>
                  <w:id w:val="1325088406"/>
                  <w:placeholder>
                    <w:docPart w:val="9E33D2D95AC0431BBD2694CBA0C75459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E861884" w14:textId="4D4E6AE0" w:rsidR="00E66D33" w:rsidRDefault="00DC1DD7">
                      <w:r>
                        <w:t>1</w:t>
                      </w:r>
                      <w:r w:rsidR="005B42CB">
                        <w:t>0</w:t>
                      </w:r>
                      <w:r w:rsidR="00E66D33">
                        <w:t xml:space="preserve"> minutes</w:t>
                      </w:r>
                    </w:p>
                  </w:tc>
                </w:sdtContent>
              </w:sdt>
            </w:tr>
            <w:tr w:rsidR="001326B8" w14:paraId="3E9A99D1" w14:textId="77777777" w:rsidTr="734618C4">
              <w:tc>
                <w:tcPr>
                  <w:tcW w:w="6658" w:type="dxa"/>
                </w:tcPr>
                <w:p w14:paraId="6AA9444B" w14:textId="35347B18" w:rsidR="001326B8" w:rsidRDefault="734618C4" w:rsidP="734618C4">
                  <w:r w:rsidRPr="734618C4">
                    <w:rPr>
                      <w:rFonts w:ascii="Palatino Linotype" w:eastAsia="Palatino Linotype" w:hAnsi="Palatino Linotype" w:cs="Palatino Linotype"/>
                    </w:rPr>
                    <w:t>Look over current design doc and style sheet.</w:t>
                  </w:r>
                </w:p>
              </w:tc>
              <w:sdt>
                <w:sdtPr>
                  <w:id w:val="416301333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7AADE768" w14:textId="25327C0E" w:rsidR="001326B8" w:rsidRDefault="00D43B0C">
                      <w:r>
                        <w:t>Facilitator</w:t>
                      </w:r>
                    </w:p>
                  </w:tc>
                </w:sdtContent>
              </w:sdt>
              <w:sdt>
                <w:sdtPr>
                  <w:id w:val="478045287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7C936BC7" w14:textId="21F91000" w:rsidR="001326B8" w:rsidRDefault="00DC1DD7">
                      <w:r>
                        <w:t>10</w:t>
                      </w:r>
                      <w:r w:rsidR="00D43B0C">
                        <w:t xml:space="preserve"> minutes</w:t>
                      </w:r>
                    </w:p>
                  </w:tc>
                </w:sdtContent>
              </w:sdt>
            </w:tr>
            <w:tr w:rsidR="001326B8" w14:paraId="262BC80F" w14:textId="77777777" w:rsidTr="734618C4">
              <w:tc>
                <w:tcPr>
                  <w:tcW w:w="6658" w:type="dxa"/>
                </w:tcPr>
                <w:p w14:paraId="4C0BCFC0" w14:textId="4AB016FD" w:rsidR="001326B8" w:rsidRDefault="734618C4" w:rsidP="734618C4">
                  <w:r w:rsidRPr="734618C4">
                    <w:rPr>
                      <w:rFonts w:ascii="Palatino Linotype" w:eastAsia="Palatino Linotype" w:hAnsi="Palatino Linotype" w:cs="Palatino Linotype"/>
                    </w:rPr>
                    <w:t>Agree on pages to remove.</w:t>
                  </w:r>
                </w:p>
              </w:tc>
              <w:sdt>
                <w:sdtPr>
                  <w:id w:val="-1036039328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7C2DD702" w14:textId="2ED53570" w:rsidR="001326B8" w:rsidRDefault="005B42CB">
                      <w:r>
                        <w:t>Facilitator</w:t>
                      </w:r>
                    </w:p>
                  </w:tc>
                </w:sdtContent>
              </w:sdt>
              <w:sdt>
                <w:sdtPr>
                  <w:id w:val="-179668635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059E54E7" w14:textId="0F3F055C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8464959" w14:textId="77777777" w:rsidTr="734618C4">
              <w:tc>
                <w:tcPr>
                  <w:tcW w:w="6658" w:type="dxa"/>
                </w:tcPr>
                <w:p w14:paraId="78A6AC61" w14:textId="1D63D660" w:rsidR="001326B8" w:rsidRDefault="734618C4" w:rsidP="734618C4">
                  <w:r w:rsidRPr="734618C4">
                    <w:rPr>
                      <w:rFonts w:ascii="Palatino Linotype" w:eastAsia="Palatino Linotype" w:hAnsi="Palatino Linotype" w:cs="Palatino Linotype"/>
                    </w:rPr>
                    <w:t>Agree on final style sheet.</w:t>
                  </w:r>
                </w:p>
              </w:tc>
              <w:sdt>
                <w:sdtPr>
                  <w:id w:val="1686715925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-1422631168"/>
                      <w:placeholder>
                        <w:docPart w:val="6DD9D38178E64B4A9A11A8A4810ED1EC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2D3009A3" w14:textId="78FDA047" w:rsidR="001326B8" w:rsidRDefault="734618C4">
                          <w:r>
                            <w:t>Aiden Doull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727831273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6EE8A8F" w14:textId="3A412C6D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E94ABD7" w14:textId="77777777" w:rsidTr="734618C4">
              <w:tc>
                <w:tcPr>
                  <w:tcW w:w="6658" w:type="dxa"/>
                </w:tcPr>
                <w:p w14:paraId="2B78940E" w14:textId="4E48AD56" w:rsidR="001326B8" w:rsidRDefault="734618C4" w:rsidP="734618C4">
                  <w:r w:rsidRPr="734618C4">
                    <w:rPr>
                      <w:rFonts w:ascii="Palatino Linotype" w:eastAsia="Palatino Linotype" w:hAnsi="Palatino Linotype" w:cs="Palatino Linotype"/>
                    </w:rPr>
                    <w:t>Designate tasks.</w:t>
                  </w:r>
                </w:p>
              </w:tc>
              <w:sdt>
                <w:sdtPr>
                  <w:id w:val="-58961594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1030841463"/>
                      <w:placeholder>
                        <w:docPart w:val="F1FDD1CBC98749D09273CA7D7142A35F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4BD4A3D1" w14:textId="44BB38F8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733512956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379D74C0" w14:textId="0BBD7B92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33AF0E01" w14:textId="77777777" w:rsidTr="734618C4">
              <w:sdt>
                <w:sdtPr>
                  <w:id w:val="214328676"/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18911287" w14:textId="40E613BE" w:rsidR="001326B8" w:rsidRDefault="00D43B0C">
                      <w:r>
                        <w:t>Document Minutes</w:t>
                      </w:r>
                    </w:p>
                  </w:tc>
                </w:sdtContent>
              </w:sdt>
              <w:sdt>
                <w:sdtPr>
                  <w:id w:val="30852357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10807A18" w14:textId="6977672E" w:rsidR="001326B8" w:rsidRDefault="00D43B0C">
                      <w:r>
                        <w:t>Note taker</w:t>
                      </w:r>
                    </w:p>
                  </w:tc>
                </w:sdtContent>
              </w:sdt>
              <w:sdt>
                <w:sdtPr>
                  <w:id w:val="-720978084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BD8B546" w14:textId="632245A1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5C17A07A" w14:textId="77777777" w:rsidTr="734618C4">
              <w:sdt>
                <w:sdtPr>
                  <w:id w:val="-1860657148"/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5DB91274" w14:textId="53B07089" w:rsidR="001326B8" w:rsidRDefault="00D43B0C">
                      <w:r>
                        <w:t>AOCB</w:t>
                      </w:r>
                    </w:p>
                  </w:tc>
                </w:sdtContent>
              </w:sdt>
              <w:sdt>
                <w:sdtPr>
                  <w:id w:val="548571683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586346696"/>
                      <w:placeholder>
                        <w:docPart w:val="32D98C00C0834D4F90044BBEABB49438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2005E108" w14:textId="4474ECC3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881165098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1C96B12C" w14:textId="7019DA17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6CE94584" w14:textId="77777777" w:rsidTr="734618C4">
              <w:tc>
                <w:tcPr>
                  <w:tcW w:w="6658" w:type="dxa"/>
                </w:tcPr>
                <w:p w14:paraId="11744AB4" w14:textId="63F6DD72" w:rsidR="001326B8" w:rsidRDefault="001326B8"/>
              </w:tc>
              <w:tc>
                <w:tcPr>
                  <w:tcW w:w="2409" w:type="dxa"/>
                </w:tcPr>
                <w:p w14:paraId="3562A1D3" w14:textId="6B778A05" w:rsidR="001326B8" w:rsidRDefault="001326B8"/>
              </w:tc>
              <w:tc>
                <w:tcPr>
                  <w:tcW w:w="1419" w:type="dxa"/>
                </w:tcPr>
                <w:p w14:paraId="23E6EB9A" w14:textId="3E5F5CCA" w:rsidR="001326B8" w:rsidRDefault="001326B8"/>
              </w:tc>
            </w:tr>
          </w:tbl>
          <w:p w14:paraId="4C1CB93C" w14:textId="77777777" w:rsidR="00D24F94" w:rsidRDefault="00D24F94">
            <w:pPr>
              <w:spacing w:after="0"/>
            </w:pPr>
          </w:p>
        </w:tc>
      </w:tr>
    </w:tbl>
    <w:p w14:paraId="307C3FBB" w14:textId="77777777" w:rsidR="007B74FA" w:rsidRDefault="007B74FA">
      <w:pPr>
        <w:pStyle w:val="Heading2"/>
      </w:pPr>
    </w:p>
    <w:p w14:paraId="29A5ACE5" w14:textId="77777777" w:rsidR="007B74FA" w:rsidRPr="007B74FA" w:rsidRDefault="007B74FA" w:rsidP="007B74FA"/>
    <w:p w14:paraId="53E69D5D" w14:textId="77777777" w:rsidR="00D24F94" w:rsidRDefault="00685F6A">
      <w:pPr>
        <w:pStyle w:val="Heading2"/>
      </w:pPr>
      <w:r>
        <w:t>Other Information</w:t>
      </w:r>
    </w:p>
    <w:p w14:paraId="512FE043" w14:textId="4EAD9356" w:rsidR="00D24F94" w:rsidRDefault="00685F6A">
      <w:r>
        <w:t xml:space="preserve">Observers </w:t>
      </w:r>
      <w:sdt>
        <w:sdtPr>
          <w:id w:val="-984927467"/>
          <w:placeholder>
            <w:docPart w:val="43180B12BC85457DB9F73B329F39C4C2"/>
          </w:placeholder>
          <w15:appearance w15:val="hidden"/>
        </w:sdtPr>
        <w:sdtEndPr/>
        <w:sdtContent>
          <w:r w:rsidR="00D43B0C">
            <w:t>Richard Evans - Manager</w:t>
          </w:r>
        </w:sdtContent>
      </w:sdt>
    </w:p>
    <w:p w14:paraId="34BB3E43" w14:textId="3804564E" w:rsidR="00D24F94" w:rsidRDefault="734618C4">
      <w:r>
        <w:t xml:space="preserve">Resources: </w:t>
      </w:r>
      <w:sdt>
        <w:sdtPr>
          <w:id w:val="-329751391"/>
          <w:placeholder>
            <w:docPart w:val="379FFF557ECF49759FDA50BE05353CA1"/>
          </w:placeholder>
          <w15:appearance w15:val="hidden"/>
        </w:sdtPr>
        <w:sdtEndPr/>
        <w:sdtContent>
          <w:r>
            <w:t>Moodle, internet connection</w:t>
          </w:r>
        </w:sdtContent>
      </w:sdt>
    </w:p>
    <w:p w14:paraId="0E50549A" w14:textId="1972978D" w:rsidR="00D24F94" w:rsidRDefault="734618C4">
      <w:r>
        <w:t>Special notes: Preparing for beginning of development phase</w:t>
      </w:r>
    </w:p>
    <w:sectPr w:rsidR="00D24F94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1016D" w14:textId="77777777" w:rsidR="00F85C98" w:rsidRDefault="00F85C98">
      <w:r>
        <w:separator/>
      </w:r>
    </w:p>
  </w:endnote>
  <w:endnote w:type="continuationSeparator" w:id="0">
    <w:p w14:paraId="1924B8B1" w14:textId="77777777" w:rsidR="00F85C98" w:rsidRDefault="00F85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5C9F" w14:textId="77777777" w:rsidR="00D24F94" w:rsidRDefault="00685F6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83677" w14:textId="77777777" w:rsidR="00F85C98" w:rsidRDefault="00F85C98">
      <w:r>
        <w:separator/>
      </w:r>
    </w:p>
  </w:footnote>
  <w:footnote w:type="continuationSeparator" w:id="0">
    <w:p w14:paraId="01CB2222" w14:textId="77777777" w:rsidR="00F85C98" w:rsidRDefault="00F85C9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F6IQ/RCckITBt" int2:id="4R5nI9RI">
      <int2:state int2:value="Rejected" int2:type="spell"/>
    </int2:textHash>
    <int2:textHash int2:hashCode="sgNhgvTyV+ZzgX" int2:id="B8Kf2EIB">
      <int2:state int2:value="Rejected" int2:type="spell"/>
    </int2:textHash>
    <int2:bookmark int2:bookmarkName="_Int_ssrAvkMM" int2:invalidationBookmarkName="" int2:hashCode="+C+jAhEKp7XAi4" int2:id="52umchxq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6A"/>
    <w:rsid w:val="00050B27"/>
    <w:rsid w:val="001326B8"/>
    <w:rsid w:val="00295649"/>
    <w:rsid w:val="002E2538"/>
    <w:rsid w:val="003F6E5F"/>
    <w:rsid w:val="00473348"/>
    <w:rsid w:val="004766F1"/>
    <w:rsid w:val="0051223B"/>
    <w:rsid w:val="005B42CB"/>
    <w:rsid w:val="00685F6A"/>
    <w:rsid w:val="007B2B78"/>
    <w:rsid w:val="007B74FA"/>
    <w:rsid w:val="008712EE"/>
    <w:rsid w:val="008D035E"/>
    <w:rsid w:val="00990E47"/>
    <w:rsid w:val="00A41F86"/>
    <w:rsid w:val="00A45D0E"/>
    <w:rsid w:val="00A55108"/>
    <w:rsid w:val="00AD357F"/>
    <w:rsid w:val="00AE5083"/>
    <w:rsid w:val="00B43166"/>
    <w:rsid w:val="00B63B78"/>
    <w:rsid w:val="00BB7734"/>
    <w:rsid w:val="00BD47BB"/>
    <w:rsid w:val="00CA0368"/>
    <w:rsid w:val="00D24F94"/>
    <w:rsid w:val="00D43B0C"/>
    <w:rsid w:val="00D47686"/>
    <w:rsid w:val="00DC1DD7"/>
    <w:rsid w:val="00E66D33"/>
    <w:rsid w:val="00F85C98"/>
    <w:rsid w:val="734618C4"/>
    <w:rsid w:val="73D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5F8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FA"/>
  </w:style>
  <w:style w:type="paragraph" w:styleId="Heading1">
    <w:name w:val="heading 1"/>
    <w:basedOn w:val="Normal"/>
    <w:next w:val="Normal"/>
    <w:link w:val="Heading1Char"/>
    <w:uiPriority w:val="9"/>
    <w:qFormat/>
    <w:rsid w:val="007B74F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4F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4D2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7B74FA"/>
    <w:rPr>
      <w:b/>
      <w:bCs/>
      <w:i/>
      <w:iCs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B74FA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74F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B74FA"/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F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FA"/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FA"/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FA"/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FA"/>
    <w:rPr>
      <w:rFonts w:asciiTheme="majorHAnsi" w:eastAsiaTheme="majorEastAsia" w:hAnsiTheme="majorHAnsi" w:cstheme="majorBidi"/>
      <w:b/>
      <w:bCs/>
      <w:color w:val="444D2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FA"/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74F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B74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FA"/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74F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B74FA"/>
    <w:rPr>
      <w:b/>
      <w:bCs/>
    </w:rPr>
  </w:style>
  <w:style w:type="character" w:styleId="Emphasis">
    <w:name w:val="Emphasis"/>
    <w:basedOn w:val="DefaultParagraphFont"/>
    <w:uiPriority w:val="20"/>
    <w:qFormat/>
    <w:rsid w:val="007B74FA"/>
    <w:rPr>
      <w:i/>
      <w:iCs/>
    </w:rPr>
  </w:style>
  <w:style w:type="paragraph" w:styleId="NoSpacing">
    <w:name w:val="No Spacing"/>
    <w:uiPriority w:val="1"/>
    <w:qFormat/>
    <w:rsid w:val="007B74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74F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FA"/>
    <w:pPr>
      <w:pBdr>
        <w:left w:val="single" w:sz="18" w:space="12" w:color="A5B59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FA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B74F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74F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74F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74F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4FA"/>
    <w:pPr>
      <w:outlineLvl w:val="9"/>
    </w:pPr>
  </w:style>
  <w:style w:type="table" w:styleId="PlainTable4">
    <w:name w:val="Plain Table 4"/>
    <w:basedOn w:val="TableNormal"/>
    <w:uiPriority w:val="44"/>
    <w:rsid w:val="00B63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ard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49CFF16664CADBAE7AFFAADA6F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07668-C9BC-4424-A259-D4FEC7601545}"/>
      </w:docPartPr>
      <w:docPartBody>
        <w:p w:rsidR="003F6E5F" w:rsidRDefault="00A45D0E">
          <w:pPr>
            <w:pStyle w:val="67D49CFF16664CADBAE7AFFAADA6F4A1"/>
          </w:pPr>
          <w:r>
            <w:t>Team Meeting</w:t>
          </w:r>
        </w:p>
      </w:docPartBody>
    </w:docPart>
    <w:docPart>
      <w:docPartPr>
        <w:name w:val="7EEA01AE4A4E4E06B3F8ECECECC6A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9D33E-B157-4DA5-99D4-64479F4A1B84}"/>
      </w:docPartPr>
      <w:docPartBody>
        <w:p w:rsidR="003F6E5F" w:rsidRDefault="00A45D0E">
          <w:pPr>
            <w:pStyle w:val="7EEA01AE4A4E4E06B3F8ECECECC6A004"/>
          </w:pPr>
          <w:r>
            <w:t>[Date | time]</w:t>
          </w:r>
        </w:p>
      </w:docPartBody>
    </w:docPart>
    <w:docPart>
      <w:docPartPr>
        <w:name w:val="7FA7361A31324182BA0510C8D14E0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66CED-AD48-4F51-A505-579A06F232E5}"/>
      </w:docPartPr>
      <w:docPartBody>
        <w:p w:rsidR="003F6E5F" w:rsidRDefault="00A45D0E">
          <w:pPr>
            <w:pStyle w:val="7FA7361A31324182BA0510C8D14E041E"/>
          </w:pPr>
          <w:r>
            <w:t>[Location]</w:t>
          </w:r>
        </w:p>
      </w:docPartBody>
    </w:docPart>
    <w:docPart>
      <w:docPartPr>
        <w:name w:val="B8C8E1D8009C4CD483085458B0599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24832-EC8A-497D-A0C1-72E4188FD87C}"/>
      </w:docPartPr>
      <w:docPartBody>
        <w:p w:rsidR="003F6E5F" w:rsidRDefault="00A45D0E">
          <w:pPr>
            <w:pStyle w:val="B8C8E1D8009C4CD483085458B0599202"/>
          </w:pPr>
          <w:r>
            <w:t>[Meeting called by]</w:t>
          </w:r>
        </w:p>
      </w:docPartBody>
    </w:docPart>
    <w:docPart>
      <w:docPartPr>
        <w:name w:val="E7DD00A65582446B9A7E50D1D7CA0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6FBD7-D606-4D88-8946-7BCB8A7C2056}"/>
      </w:docPartPr>
      <w:docPartBody>
        <w:p w:rsidR="003F6E5F" w:rsidRDefault="00A45D0E">
          <w:pPr>
            <w:pStyle w:val="E7DD00A65582446B9A7E50D1D7CA065E"/>
          </w:pPr>
          <w:r>
            <w:t>[Type of meeting]</w:t>
          </w:r>
        </w:p>
      </w:docPartBody>
    </w:docPart>
    <w:docPart>
      <w:docPartPr>
        <w:name w:val="5A8A032F1293478A8FE2B7DC7C2C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53659-E3E1-4B95-A6E2-6F1B3930A488}"/>
      </w:docPartPr>
      <w:docPartBody>
        <w:p w:rsidR="003F6E5F" w:rsidRDefault="00A45D0E">
          <w:pPr>
            <w:pStyle w:val="5A8A032F1293478A8FE2B7DC7C2CAD3A"/>
          </w:pPr>
          <w:r>
            <w:t>[Facilitator]</w:t>
          </w:r>
        </w:p>
      </w:docPartBody>
    </w:docPart>
    <w:docPart>
      <w:docPartPr>
        <w:name w:val="F7C0764356B44C748E8C238769E4A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C34A9-CC9E-4DC1-BECB-986F58097D30}"/>
      </w:docPartPr>
      <w:docPartBody>
        <w:p w:rsidR="003F6E5F" w:rsidRDefault="00A45D0E">
          <w:pPr>
            <w:pStyle w:val="F7C0764356B44C748E8C238769E4AA65"/>
          </w:pPr>
          <w:r>
            <w:t>[Note taker]</w:t>
          </w:r>
        </w:p>
      </w:docPartBody>
    </w:docPart>
    <w:docPart>
      <w:docPartPr>
        <w:name w:val="0988E3ADB1AB4FF8AFA1ED5F6A5EC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190BF-6079-48EB-B951-6E7DBD6E2091}"/>
      </w:docPartPr>
      <w:docPartBody>
        <w:p w:rsidR="003F6E5F" w:rsidRDefault="00A45D0E">
          <w:pPr>
            <w:pStyle w:val="0988E3ADB1AB4FF8AFA1ED5F6A5EC71E"/>
          </w:pPr>
          <w:r>
            <w:t>[Timekeeper]</w:t>
          </w:r>
        </w:p>
      </w:docPartBody>
    </w:docPart>
    <w:docPart>
      <w:docPartPr>
        <w:name w:val="9D08EB5420D442E5BDF8D3BFF910D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9486B-43B3-4685-BAA3-267197F7475D}"/>
      </w:docPartPr>
      <w:docPartBody>
        <w:p w:rsidR="003F6E5F" w:rsidRDefault="00A45D0E">
          <w:pPr>
            <w:pStyle w:val="9D08EB5420D442E5BDF8D3BFF910DA85"/>
          </w:pPr>
          <w:r>
            <w:t>[Please read]</w:t>
          </w:r>
        </w:p>
      </w:docPartBody>
    </w:docPart>
    <w:docPart>
      <w:docPartPr>
        <w:name w:val="52B72E5318F6437F811873F096C72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B091A-9E7D-4F10-B445-09A0DE90B1CE}"/>
      </w:docPartPr>
      <w:docPartBody>
        <w:p w:rsidR="003F6E5F" w:rsidRDefault="00A45D0E">
          <w:pPr>
            <w:pStyle w:val="52B72E5318F6437F811873F096C725F8"/>
          </w:pPr>
          <w:r>
            <w:t>[Please bring]</w:t>
          </w:r>
        </w:p>
      </w:docPartBody>
    </w:docPart>
    <w:docPart>
      <w:docPartPr>
        <w:name w:val="43180B12BC85457DB9F73B329F39C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D4FB0-84AE-4CB4-9B6C-CAC9A7E4EABA}"/>
      </w:docPartPr>
      <w:docPartBody>
        <w:p w:rsidR="003F6E5F" w:rsidRDefault="00A45D0E">
          <w:pPr>
            <w:pStyle w:val="43180B12BC85457DB9F73B329F39C4C2"/>
          </w:pPr>
          <w:r>
            <w:t>[Observers]</w:t>
          </w:r>
        </w:p>
      </w:docPartBody>
    </w:docPart>
    <w:docPart>
      <w:docPartPr>
        <w:name w:val="379FFF557ECF49759FDA50BE05353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B892B-48B4-41A3-9A7F-8C7C080B5FB4}"/>
      </w:docPartPr>
      <w:docPartBody>
        <w:p w:rsidR="003F6E5F" w:rsidRDefault="00A45D0E">
          <w:pPr>
            <w:pStyle w:val="379FFF557ECF49759FDA50BE05353CA1"/>
          </w:pPr>
          <w:r>
            <w:t>[Resources]</w:t>
          </w:r>
        </w:p>
      </w:docPartBody>
    </w:docPart>
    <w:docPart>
      <w:docPartPr>
        <w:name w:val="B7B67F95DA714F6FAD31515C8BCC4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77BF-6680-47C9-9F78-2555B3A1CDE2}"/>
      </w:docPartPr>
      <w:docPartBody>
        <w:p w:rsidR="00050B27" w:rsidRDefault="003F6E5F" w:rsidP="003F6E5F">
          <w:pPr>
            <w:pStyle w:val="B7B67F95DA714F6FAD31515C8BCC4CCD"/>
          </w:pPr>
          <w:r>
            <w:t>[Presenter]</w:t>
          </w:r>
        </w:p>
      </w:docPartBody>
    </w:docPart>
    <w:docPart>
      <w:docPartPr>
        <w:name w:val="CD1887BDD00643DFB88D5016CAE02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ED53B-2FE7-43AF-97B2-1CEBB0076362}"/>
      </w:docPartPr>
      <w:docPartBody>
        <w:p w:rsidR="00050B27" w:rsidRDefault="003F6E5F" w:rsidP="003F6E5F">
          <w:pPr>
            <w:pStyle w:val="CD1887BDD00643DFB88D5016CAE0214E"/>
          </w:pPr>
          <w:r>
            <w:t>[Time]</w:t>
          </w:r>
        </w:p>
      </w:docPartBody>
    </w:docPart>
    <w:docPart>
      <w:docPartPr>
        <w:name w:val="6DD9D38178E64B4A9A11A8A4810ED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2222-34D6-4E86-8D1E-D56EDAAD2C1B}"/>
      </w:docPartPr>
      <w:docPartBody>
        <w:p w:rsidR="00050B27" w:rsidRDefault="00050B27" w:rsidP="00050B27">
          <w:pPr>
            <w:pStyle w:val="6DD9D38178E64B4A9A11A8A4810ED1EC"/>
          </w:pPr>
          <w:r>
            <w:t>[Presenter]</w:t>
          </w:r>
        </w:p>
      </w:docPartBody>
    </w:docPart>
    <w:docPart>
      <w:docPartPr>
        <w:name w:val="F1FDD1CBC98749D09273CA7D7142A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97ADD-5DCB-4CF8-904F-F2A5AAE7ABEA}"/>
      </w:docPartPr>
      <w:docPartBody>
        <w:p w:rsidR="00050B27" w:rsidRDefault="00050B27" w:rsidP="00050B27">
          <w:pPr>
            <w:pStyle w:val="F1FDD1CBC98749D09273CA7D7142A35F"/>
          </w:pPr>
          <w:r>
            <w:t>[Presenter]</w:t>
          </w:r>
        </w:p>
      </w:docPartBody>
    </w:docPart>
    <w:docPart>
      <w:docPartPr>
        <w:name w:val="32D98C00C0834D4F90044BBEABB49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E8614-13CC-4E48-BD79-0B0B12BFCB71}"/>
      </w:docPartPr>
      <w:docPartBody>
        <w:p w:rsidR="00050B27" w:rsidRDefault="00050B27" w:rsidP="00050B27">
          <w:pPr>
            <w:pStyle w:val="32D98C00C0834D4F90044BBEABB49438"/>
          </w:pPr>
          <w:r>
            <w:t>[Presenter]</w:t>
          </w:r>
        </w:p>
      </w:docPartBody>
    </w:docPart>
    <w:docPart>
      <w:docPartPr>
        <w:name w:val="AFD8253E83654C60AC4BA17957B9F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BA568-71D0-4FCF-AAF1-05A35E498D85}"/>
      </w:docPartPr>
      <w:docPartBody>
        <w:p w:rsidR="001D7EB1" w:rsidRDefault="008D035E" w:rsidP="008D035E">
          <w:pPr>
            <w:pStyle w:val="AFD8253E83654C60AC4BA17957B9F570"/>
          </w:pPr>
          <w:r>
            <w:t>[Presenter]</w:t>
          </w:r>
        </w:p>
      </w:docPartBody>
    </w:docPart>
    <w:docPart>
      <w:docPartPr>
        <w:name w:val="9E33D2D95AC0431BBD2694CBA0C75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1002D-EDE3-4619-9461-981A5F17CB37}"/>
      </w:docPartPr>
      <w:docPartBody>
        <w:p w:rsidR="001D7EB1" w:rsidRDefault="008D035E" w:rsidP="008D035E">
          <w:pPr>
            <w:pStyle w:val="9E33D2D95AC0431BBD2694CBA0C75459"/>
          </w:pPr>
          <w:r>
            <w:t>[Time]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5F"/>
    <w:rsid w:val="00050B27"/>
    <w:rsid w:val="00133151"/>
    <w:rsid w:val="001D7EB1"/>
    <w:rsid w:val="003F6E5F"/>
    <w:rsid w:val="00597953"/>
    <w:rsid w:val="007B2B78"/>
    <w:rsid w:val="008D035E"/>
    <w:rsid w:val="00A45D0E"/>
    <w:rsid w:val="00AD357F"/>
    <w:rsid w:val="00B43166"/>
    <w:rsid w:val="00BE76D4"/>
    <w:rsid w:val="00D4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D49CFF16664CADBAE7AFFAADA6F4A1">
    <w:name w:val="67D49CFF16664CADBAE7AFFAADA6F4A1"/>
  </w:style>
  <w:style w:type="paragraph" w:customStyle="1" w:styleId="7EEA01AE4A4E4E06B3F8ECECECC6A004">
    <w:name w:val="7EEA01AE4A4E4E06B3F8ECECECC6A004"/>
  </w:style>
  <w:style w:type="paragraph" w:customStyle="1" w:styleId="7FA7361A31324182BA0510C8D14E041E">
    <w:name w:val="7FA7361A31324182BA0510C8D14E041E"/>
  </w:style>
  <w:style w:type="paragraph" w:customStyle="1" w:styleId="B8C8E1D8009C4CD483085458B0599202">
    <w:name w:val="B8C8E1D8009C4CD483085458B0599202"/>
  </w:style>
  <w:style w:type="paragraph" w:customStyle="1" w:styleId="E7DD00A65582446B9A7E50D1D7CA065E">
    <w:name w:val="E7DD00A65582446B9A7E50D1D7CA065E"/>
  </w:style>
  <w:style w:type="paragraph" w:customStyle="1" w:styleId="5A8A032F1293478A8FE2B7DC7C2CAD3A">
    <w:name w:val="5A8A032F1293478A8FE2B7DC7C2CAD3A"/>
  </w:style>
  <w:style w:type="paragraph" w:customStyle="1" w:styleId="F7C0764356B44C748E8C238769E4AA65">
    <w:name w:val="F7C0764356B44C748E8C238769E4AA65"/>
  </w:style>
  <w:style w:type="paragraph" w:customStyle="1" w:styleId="0988E3ADB1AB4FF8AFA1ED5F6A5EC71E">
    <w:name w:val="0988E3ADB1AB4FF8AFA1ED5F6A5EC71E"/>
  </w:style>
  <w:style w:type="paragraph" w:customStyle="1" w:styleId="AFD8253E83654C60AC4BA17957B9F570">
    <w:name w:val="AFD8253E83654C60AC4BA17957B9F570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08EB5420D442E5BDF8D3BFF910DA85">
    <w:name w:val="9D08EB5420D442E5BDF8D3BFF910DA85"/>
  </w:style>
  <w:style w:type="paragraph" w:customStyle="1" w:styleId="52B72E5318F6437F811873F096C725F8">
    <w:name w:val="52B72E5318F6437F811873F096C725F8"/>
  </w:style>
  <w:style w:type="paragraph" w:customStyle="1" w:styleId="6DD9D38178E64B4A9A11A8A4810ED1EC">
    <w:name w:val="6DD9D38178E64B4A9A11A8A4810ED1EC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FDD1CBC98749D09273CA7D7142A35F">
    <w:name w:val="F1FDD1CBC98749D09273CA7D7142A35F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D98C00C0834D4F90044BBEABB49438">
    <w:name w:val="32D98C00C0834D4F90044BBEABB49438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180B12BC85457DB9F73B329F39C4C2">
    <w:name w:val="43180B12BC85457DB9F73B329F39C4C2"/>
  </w:style>
  <w:style w:type="paragraph" w:customStyle="1" w:styleId="379FFF557ECF49759FDA50BE05353CA1">
    <w:name w:val="379FFF557ECF49759FDA50BE05353CA1"/>
  </w:style>
  <w:style w:type="paragraph" w:customStyle="1" w:styleId="9E33D2D95AC0431BBD2694CBA0C75459">
    <w:name w:val="9E33D2D95AC0431BBD2694CBA0C75459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F186C2792B4B51A80B278949BF19E9">
    <w:name w:val="43F186C2792B4B51A80B278949BF19E9"/>
    <w:rsid w:val="003F6E5F"/>
  </w:style>
  <w:style w:type="paragraph" w:customStyle="1" w:styleId="B7B67F95DA714F6FAD31515C8BCC4CCD">
    <w:name w:val="B7B67F95DA714F6FAD31515C8BCC4CCD"/>
    <w:rsid w:val="003F6E5F"/>
  </w:style>
  <w:style w:type="paragraph" w:customStyle="1" w:styleId="CD1887BDD00643DFB88D5016CAE0214E">
    <w:name w:val="CD1887BDD00643DFB88D5016CAE0214E"/>
    <w:rsid w:val="003F6E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CF37E99-131F-48A3-97B1-A68DC6AEE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Team%20meeting%20agenda%20(informal).dotx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Max Eprile ec2452325</cp:lastModifiedBy>
  <cp:revision>3</cp:revision>
  <dcterms:created xsi:type="dcterms:W3CDTF">2026-05-05T09:03:00Z</dcterms:created>
  <dcterms:modified xsi:type="dcterms:W3CDTF">2026-05-05T09:03:00Z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2026-05-05T09:03:53Z</vt:lpwstr>
  </property>
  <property fmtid="{D5CDD505-2E9C-101B-9397-08002B2CF9AE}" pid="5" name="MSIP_Label_917377ac-e5ac-4c41-ba53-0bbd98a190e5_Method">
    <vt:lpwstr>Standard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b8881044-908b-4d8d-a436-7195653b664e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10, 3, 0, 2</vt:lpwstr>
  </property>
</Properties>
</file>