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81209846"/>
        <w:placeholder>
          <w:docPart w:val="67D49CFF16664CADBAE7AFFAADA6F4A1"/>
        </w:placeholder>
        <w15:appearance w15:val="hidden"/>
      </w:sdtPr>
      <w:sdtContent>
        <w:p w14:paraId="0D1F1D05" w14:textId="77777777" w:rsidR="00D24F94" w:rsidRDefault="007B74FA">
          <w:pPr>
            <w:pStyle w:val="Heading1"/>
          </w:pPr>
          <w:r>
            <w:t>Team Meeting Agenda</w:t>
          </w:r>
        </w:p>
      </w:sdtContent>
    </w:sdt>
    <w:p w14:paraId="7DA9007C" w14:textId="751A9ADD" w:rsidR="00D24F94" w:rsidRDefault="00685F6A">
      <w:pPr>
        <w:pBdr>
          <w:top w:val="single" w:sz="4" w:space="1" w:color="444D26" w:themeColor="text2"/>
        </w:pBdr>
        <w:spacing w:after="240"/>
        <w:jc w:val="right"/>
      </w:pPr>
      <w:r>
        <w:rPr>
          <w:rStyle w:val="IntenseEmphasis"/>
        </w:rPr>
        <w:t>Date | time</w:t>
      </w:r>
      <w:r>
        <w:t xml:space="preserve"> </w:t>
      </w:r>
      <w:sdt>
        <w:sdtPr>
          <w:id w:val="705675763"/>
          <w:placeholder>
            <w:docPart w:val="7EEA01AE4A4E4E06B3F8ECECECC6A004"/>
          </w:placeholder>
          <w:date w:fullDate="2026-04-21T12:15:00Z">
            <w:dateFormat w:val="M/d/yyyy h:mm am/pm"/>
            <w:lid w:val="en-US"/>
            <w:storeMappedDataAs w:val="dateTime"/>
            <w:calendar w:val="gregorian"/>
          </w:date>
        </w:sdtPr>
        <w:sdtContent>
          <w:r w:rsidR="00D43B0C">
            <w:t>4/2</w:t>
          </w:r>
          <w:r w:rsidR="00CA0368">
            <w:t>1</w:t>
          </w:r>
          <w:r w:rsidR="00D43B0C">
            <w:t>/202</w:t>
          </w:r>
          <w:r w:rsidR="00CA0368">
            <w:t>6</w:t>
          </w:r>
          <w:r w:rsidR="00D43B0C">
            <w:t xml:space="preserve"> 1</w:t>
          </w:r>
          <w:r w:rsidR="00CA0368">
            <w:t>2</w:t>
          </w:r>
          <w:r w:rsidR="00D43B0C">
            <w:t>:15 PM</w:t>
          </w:r>
        </w:sdtContent>
      </w:sdt>
      <w:r>
        <w:t xml:space="preserve">| </w:t>
      </w:r>
      <w:r>
        <w:rPr>
          <w:rStyle w:val="IntenseEmphasis"/>
        </w:rPr>
        <w:t>Location</w:t>
      </w:r>
      <w:r>
        <w:t xml:space="preserve"> </w:t>
      </w:r>
      <w:sdt>
        <w:sdtPr>
          <w:id w:val="465398058"/>
          <w:placeholder>
            <w:docPart w:val="7FA7361A31324182BA0510C8D14E041E"/>
          </w:placeholder>
          <w15:appearance w15:val="hidden"/>
        </w:sdtPr>
        <w:sdtContent>
          <w:r w:rsidR="00D43B0C">
            <w:t>Edinburgh College – Milton Road</w:t>
          </w:r>
        </w:sdtContent>
      </w:sdt>
    </w:p>
    <w:tbl>
      <w:tblPr>
        <w:tblW w:w="5000" w:type="pct"/>
        <w:tblBorders>
          <w:left w:val="single" w:sz="8" w:space="0" w:color="A5B592" w:themeColor="accen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eting participants"/>
      </w:tblPr>
      <w:tblGrid>
        <w:gridCol w:w="5395"/>
        <w:gridCol w:w="5395"/>
      </w:tblGrid>
      <w:tr w:rsidR="00D24F94" w14:paraId="3B0C8E64" w14:textId="77777777">
        <w:tc>
          <w:tcPr>
            <w:tcW w:w="5400" w:type="dxa"/>
            <w:tcBorders>
              <w:right w:val="single" w:sz="8" w:space="0" w:color="A5B592" w:themeColor="accent1"/>
            </w:tcBorders>
          </w:tcPr>
          <w:tbl>
            <w:tblPr>
              <w:tblW w:w="5335" w:type="dxa"/>
              <w:tblInd w:w="1" w:type="dxa"/>
              <w:tblBorders>
                <w:left w:val="single" w:sz="4" w:space="0" w:color="F3A447" w:themeColor="accent2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Meeting participants 1"/>
            </w:tblPr>
            <w:tblGrid>
              <w:gridCol w:w="2400"/>
              <w:gridCol w:w="2935"/>
            </w:tblGrid>
            <w:tr w:rsidR="00D24F94" w14:paraId="7E1D0C28" w14:textId="77777777">
              <w:tc>
                <w:tcPr>
                  <w:tcW w:w="2400" w:type="dxa"/>
                  <w:tcBorders>
                    <w:left w:val="nil"/>
                  </w:tcBorders>
                </w:tcPr>
                <w:p w14:paraId="578493AD" w14:textId="77777777" w:rsidR="00D24F94" w:rsidRDefault="00685F6A">
                  <w:pPr>
                    <w:pStyle w:val="Heading3"/>
                  </w:pPr>
                  <w:r>
                    <w:t>Meeting called by</w:t>
                  </w:r>
                </w:p>
              </w:tc>
              <w:sdt>
                <w:sdtPr>
                  <w:id w:val="882985375"/>
                  <w:placeholder>
                    <w:docPart w:val="B8C8E1D8009C4CD483085458B0599202"/>
                  </w:placeholder>
                  <w15:appearance w15:val="hidden"/>
                </w:sdtPr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14222CCA" w14:textId="036E487D" w:rsidR="00D24F94" w:rsidRDefault="00D43B0C">
                      <w:pPr>
                        <w:spacing w:after="0"/>
                      </w:pPr>
                      <w:r>
                        <w:t>Richard Evans</w:t>
                      </w:r>
                    </w:p>
                  </w:tc>
                </w:sdtContent>
              </w:sdt>
            </w:tr>
            <w:tr w:rsidR="00D24F94" w14:paraId="0F1632D5" w14:textId="77777777">
              <w:tc>
                <w:tcPr>
                  <w:tcW w:w="2400" w:type="dxa"/>
                  <w:tcBorders>
                    <w:left w:val="nil"/>
                  </w:tcBorders>
                </w:tcPr>
                <w:p w14:paraId="3B686560" w14:textId="77777777" w:rsidR="00D24F94" w:rsidRDefault="00685F6A">
                  <w:pPr>
                    <w:pStyle w:val="Heading3"/>
                  </w:pPr>
                  <w:r>
                    <w:t>Type of meeting</w:t>
                  </w:r>
                </w:p>
              </w:tc>
              <w:sdt>
                <w:sdtPr>
                  <w:id w:val="-1539655202"/>
                  <w:placeholder>
                    <w:docPart w:val="E7DD00A65582446B9A7E50D1D7CA065E"/>
                  </w:placeholder>
                  <w15:appearance w15:val="hidden"/>
                </w:sdtPr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2F05DDAE" w14:textId="37B12BE3" w:rsidR="00D24F94" w:rsidRDefault="00D43B0C">
                      <w:pPr>
                        <w:spacing w:after="0"/>
                      </w:pPr>
                      <w:r>
                        <w:t>Project kick off meeting</w:t>
                      </w:r>
                    </w:p>
                  </w:tc>
                </w:sdtContent>
              </w:sdt>
            </w:tr>
            <w:tr w:rsidR="00D24F94" w14:paraId="16BBF923" w14:textId="77777777">
              <w:tc>
                <w:tcPr>
                  <w:tcW w:w="2400" w:type="dxa"/>
                  <w:tcBorders>
                    <w:left w:val="nil"/>
                  </w:tcBorders>
                </w:tcPr>
                <w:p w14:paraId="61A8C7F4" w14:textId="77777777" w:rsidR="00D24F94" w:rsidRDefault="00685F6A">
                  <w:pPr>
                    <w:pStyle w:val="Heading3"/>
                  </w:pPr>
                  <w:r>
                    <w:t>Facilitator</w:t>
                  </w:r>
                </w:p>
              </w:tc>
              <w:sdt>
                <w:sdtPr>
                  <w:id w:val="-582762193"/>
                  <w:placeholder>
                    <w:docPart w:val="5A8A032F1293478A8FE2B7DC7C2CAD3A"/>
                  </w:placeholder>
                  <w15:appearance w15:val="hidden"/>
                </w:sdtPr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230BCCC9" w14:textId="278D6A76" w:rsidR="00D24F94" w:rsidRDefault="002E2538">
                      <w:pPr>
                        <w:spacing w:after="0"/>
                      </w:pPr>
                      <w:r>
                        <w:t>Jay Reid</w:t>
                      </w:r>
                    </w:p>
                  </w:tc>
                </w:sdtContent>
              </w:sdt>
            </w:tr>
            <w:tr w:rsidR="00D24F94" w14:paraId="752D98DF" w14:textId="77777777">
              <w:tc>
                <w:tcPr>
                  <w:tcW w:w="2400" w:type="dxa"/>
                  <w:tcBorders>
                    <w:left w:val="nil"/>
                  </w:tcBorders>
                </w:tcPr>
                <w:p w14:paraId="44517D72" w14:textId="77777777" w:rsidR="00D24F94" w:rsidRDefault="00685F6A">
                  <w:pPr>
                    <w:pStyle w:val="Heading3"/>
                  </w:pPr>
                  <w:r>
                    <w:t>Note taker</w:t>
                  </w:r>
                </w:p>
              </w:tc>
              <w:sdt>
                <w:sdtPr>
                  <w:id w:val="-2138095640"/>
                  <w:placeholder>
                    <w:docPart w:val="F7C0764356B44C748E8C238769E4AA65"/>
                  </w:placeholder>
                  <w15:appearance w15:val="hidden"/>
                </w:sdtPr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05464E11" w14:textId="7D12FFD8" w:rsidR="00D24F94" w:rsidRDefault="002E2538">
                      <w:pPr>
                        <w:spacing w:after="0"/>
                      </w:pPr>
                      <w:r>
                        <w:t>Aiden Doull</w:t>
                      </w:r>
                    </w:p>
                  </w:tc>
                </w:sdtContent>
              </w:sdt>
            </w:tr>
            <w:tr w:rsidR="00D24F94" w14:paraId="7774F886" w14:textId="77777777">
              <w:tc>
                <w:tcPr>
                  <w:tcW w:w="2400" w:type="dxa"/>
                  <w:tcBorders>
                    <w:left w:val="nil"/>
                  </w:tcBorders>
                </w:tcPr>
                <w:p w14:paraId="714E93C7" w14:textId="77777777" w:rsidR="00D24F94" w:rsidRDefault="00685F6A">
                  <w:pPr>
                    <w:pStyle w:val="Heading3"/>
                  </w:pPr>
                  <w:r>
                    <w:t>Timekeeper</w:t>
                  </w:r>
                </w:p>
              </w:tc>
              <w:tc>
                <w:tcPr>
                  <w:tcW w:w="2935" w:type="dxa"/>
                  <w:tcBorders>
                    <w:right w:val="nil"/>
                  </w:tcBorders>
                </w:tcPr>
                <w:sdt>
                  <w:sdtPr>
                    <w:id w:val="-90628238"/>
                    <w:placeholder>
                      <w:docPart w:val="0988E3ADB1AB4FF8AFA1ED5F6A5EC71E"/>
                    </w:placeholder>
                    <w15:appearance w15:val="hidden"/>
                  </w:sdtPr>
                  <w:sdtContent>
                    <w:p w14:paraId="6E88215E" w14:textId="47879932" w:rsidR="00D24F94" w:rsidRDefault="002E2538">
                      <w:pPr>
                        <w:spacing w:after="0"/>
                      </w:pPr>
                      <w:r>
                        <w:t xml:space="preserve">Gheorghe </w:t>
                      </w:r>
                      <w:proofErr w:type="spellStart"/>
                      <w:r>
                        <w:t>Botiz</w:t>
                      </w:r>
                      <w:proofErr w:type="spellEnd"/>
                    </w:p>
                  </w:sdtContent>
                </w:sdt>
              </w:tc>
            </w:tr>
          </w:tbl>
          <w:p w14:paraId="5D6F23BD" w14:textId="77777777" w:rsidR="00D24F94" w:rsidRDefault="00D24F94">
            <w:pPr>
              <w:spacing w:after="0"/>
            </w:pPr>
          </w:p>
        </w:tc>
        <w:tc>
          <w:tcPr>
            <w:tcW w:w="5400" w:type="dxa"/>
            <w:tcBorders>
              <w:left w:val="single" w:sz="8" w:space="0" w:color="A5B592" w:themeColor="accent1"/>
            </w:tcBorders>
          </w:tcPr>
          <w:p w14:paraId="0BBAFBA1" w14:textId="504D21B5" w:rsidR="00D24F94" w:rsidRDefault="00D43B0C">
            <w:pPr>
              <w:spacing w:after="0"/>
            </w:pPr>
            <w:r>
              <w:t xml:space="preserve">Attendees: </w:t>
            </w:r>
            <w:r w:rsidR="002E2538">
              <w:t xml:space="preserve">Jay Reid, Aiden Doull, Gheorghe </w:t>
            </w:r>
            <w:proofErr w:type="spellStart"/>
            <w:r w:rsidR="002E2538">
              <w:t>Botiz</w:t>
            </w:r>
            <w:proofErr w:type="spellEnd"/>
            <w:r w:rsidR="002E2538">
              <w:t xml:space="preserve">, Max </w:t>
            </w:r>
            <w:proofErr w:type="spellStart"/>
            <w:r w:rsidR="002E2538">
              <w:t>Elpris</w:t>
            </w:r>
            <w:proofErr w:type="spellEnd"/>
          </w:p>
          <w:p w14:paraId="1F540D88" w14:textId="18B3F91D" w:rsidR="00D24F94" w:rsidRDefault="00685F6A">
            <w:pPr>
              <w:spacing w:after="0"/>
            </w:pPr>
            <w:r>
              <w:t xml:space="preserve">Please read </w:t>
            </w:r>
            <w:sdt>
              <w:sdtPr>
                <w:id w:val="55895789"/>
                <w:placeholder>
                  <w:docPart w:val="9D08EB5420D442E5BDF8D3BFF910DA85"/>
                </w:placeholder>
                <w15:appearance w15:val="hidden"/>
              </w:sdtPr>
              <w:sdtContent>
                <w:r w:rsidR="00D43B0C">
                  <w:t>: project brief</w:t>
                </w:r>
              </w:sdtContent>
            </w:sdt>
          </w:p>
          <w:p w14:paraId="7697DD2A" w14:textId="3420514A" w:rsidR="00D24F94" w:rsidRDefault="00685F6A">
            <w:pPr>
              <w:spacing w:after="0"/>
            </w:pPr>
            <w:r>
              <w:t xml:space="preserve">Please bring </w:t>
            </w:r>
            <w:sdt>
              <w:sdtPr>
                <w:id w:val="-1976213528"/>
                <w:placeholder>
                  <w:docPart w:val="52B72E5318F6437F811873F096C725F8"/>
                </w:placeholder>
                <w15:appearance w15:val="hidden"/>
              </w:sdtPr>
              <w:sdtContent>
                <w:r w:rsidR="00CA0368">
                  <w:t>: p</w:t>
                </w:r>
                <w:r w:rsidR="00D43B0C">
                  <w:t>en, note pad</w:t>
                </w:r>
              </w:sdtContent>
            </w:sdt>
          </w:p>
        </w:tc>
      </w:tr>
    </w:tbl>
    <w:p w14:paraId="6BBF6F29" w14:textId="77777777" w:rsidR="007B74FA" w:rsidRDefault="007B74FA">
      <w:pPr>
        <w:pStyle w:val="Heading2"/>
      </w:pPr>
    </w:p>
    <w:p w14:paraId="2A187A1F" w14:textId="77777777" w:rsidR="007B74FA" w:rsidRPr="007B74FA" w:rsidRDefault="007B74FA" w:rsidP="007B74FA"/>
    <w:p w14:paraId="0811C56A" w14:textId="77777777" w:rsidR="00D24F94" w:rsidRDefault="00685F6A">
      <w:pPr>
        <w:pStyle w:val="Heading2"/>
      </w:pPr>
      <w:r>
        <w:t>Agenda Items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table"/>
      </w:tblPr>
      <w:tblGrid>
        <w:gridCol w:w="10800"/>
      </w:tblGrid>
      <w:tr w:rsidR="00D24F94" w14:paraId="49555BA2" w14:textId="77777777">
        <w:trPr>
          <w:tblHeader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Agenda title"/>
            </w:tblPr>
            <w:tblGrid>
              <w:gridCol w:w="6660"/>
              <w:gridCol w:w="2340"/>
              <w:gridCol w:w="1800"/>
            </w:tblGrid>
            <w:tr w:rsidR="00D24F94" w14:paraId="783E3D5C" w14:textId="77777777">
              <w:tc>
                <w:tcPr>
                  <w:tcW w:w="6660" w:type="dxa"/>
                </w:tcPr>
                <w:p w14:paraId="2CCF384B" w14:textId="77777777" w:rsidR="00D24F94" w:rsidRDefault="00685F6A">
                  <w:pPr>
                    <w:pStyle w:val="Heading3"/>
                  </w:pPr>
                  <w:r>
                    <w:t>Topic</w:t>
                  </w:r>
                </w:p>
              </w:tc>
              <w:tc>
                <w:tcPr>
                  <w:tcW w:w="2340" w:type="dxa"/>
                </w:tcPr>
                <w:p w14:paraId="24AF6559" w14:textId="77777777" w:rsidR="00D24F94" w:rsidRDefault="00685F6A">
                  <w:pPr>
                    <w:pStyle w:val="Heading3"/>
                  </w:pPr>
                  <w:r>
                    <w:t>Presenter</w:t>
                  </w:r>
                </w:p>
              </w:tc>
              <w:tc>
                <w:tcPr>
                  <w:tcW w:w="1800" w:type="dxa"/>
                </w:tcPr>
                <w:p w14:paraId="77CFC179" w14:textId="77777777" w:rsidR="00D24F94" w:rsidRDefault="00685F6A">
                  <w:pPr>
                    <w:pStyle w:val="Heading3"/>
                  </w:pPr>
                  <w:r>
                    <w:t>Time allotted</w:t>
                  </w:r>
                </w:p>
              </w:tc>
            </w:tr>
          </w:tbl>
          <w:p w14:paraId="06C4DCC0" w14:textId="77777777" w:rsidR="00D24F94" w:rsidRDefault="00D24F94">
            <w:pPr>
              <w:pStyle w:val="Heading3"/>
            </w:pPr>
          </w:p>
        </w:tc>
      </w:tr>
      <w:tr w:rsidR="00D24F94" w14:paraId="04FB1C60" w14:textId="77777777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4859" w:type="pct"/>
              <w:tblLook w:val="04A0" w:firstRow="1" w:lastRow="0" w:firstColumn="1" w:lastColumn="0" w:noHBand="0" w:noVBand="1"/>
              <w:tblDescription w:val="Agenda items"/>
            </w:tblPr>
            <w:tblGrid>
              <w:gridCol w:w="6658"/>
              <w:gridCol w:w="2409"/>
              <w:gridCol w:w="1419"/>
            </w:tblGrid>
            <w:tr w:rsidR="00E66D33" w14:paraId="696747E2" w14:textId="77777777" w:rsidTr="001326B8">
              <w:tc>
                <w:tcPr>
                  <w:tcW w:w="6658" w:type="dxa"/>
                </w:tcPr>
                <w:p w14:paraId="42A3C5B8" w14:textId="0D0E361B" w:rsidR="00E66D33" w:rsidRDefault="00E66D33">
                  <w:r>
                    <w:t xml:space="preserve">Discuss project </w:t>
                  </w:r>
                  <w:proofErr w:type="spellStart"/>
                  <w:r>
                    <w:t>breif</w:t>
                  </w:r>
                  <w:proofErr w:type="spellEnd"/>
                </w:p>
              </w:tc>
              <w:sdt>
                <w:sdtPr>
                  <w:id w:val="466635568"/>
                  <w:placeholder>
                    <w:docPart w:val="AFD8253E83654C60AC4BA17957B9F570"/>
                  </w:placeholder>
                  <w15:appearance w15:val="hidden"/>
                </w:sdtPr>
                <w:sdtContent>
                  <w:tc>
                    <w:tcPr>
                      <w:tcW w:w="2409" w:type="dxa"/>
                    </w:tcPr>
                    <w:p w14:paraId="1FE4FB36" w14:textId="60836351" w:rsidR="00E66D33" w:rsidRDefault="00E66D33">
                      <w:r>
                        <w:t>Facilitator</w:t>
                      </w:r>
                    </w:p>
                  </w:tc>
                </w:sdtContent>
              </w:sdt>
              <w:sdt>
                <w:sdtPr>
                  <w:id w:val="1325088406"/>
                  <w:placeholder>
                    <w:docPart w:val="9E33D2D95AC0431BBD2694CBA0C75459"/>
                  </w:placeholder>
                  <w15:appearance w15:val="hidden"/>
                </w:sdtPr>
                <w:sdtContent>
                  <w:tc>
                    <w:tcPr>
                      <w:tcW w:w="1419" w:type="dxa"/>
                    </w:tcPr>
                    <w:p w14:paraId="2E861884" w14:textId="25AB7852" w:rsidR="00E66D33" w:rsidRDefault="00E66D33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3E9A99D1" w14:textId="77777777" w:rsidTr="001326B8">
              <w:sdt>
                <w:sdtPr>
                  <w:id w:val="2061053076"/>
                  <w:placeholder>
                    <w:docPart w:val="43F186C2792B4B51A80B278949BF19E9"/>
                  </w:placeholder>
                  <w15:appearance w15:val="hidden"/>
                </w:sdtPr>
                <w:sdtContent>
                  <w:tc>
                    <w:tcPr>
                      <w:tcW w:w="6658" w:type="dxa"/>
                    </w:tcPr>
                    <w:p w14:paraId="6AA9444B" w14:textId="0F54CEF8" w:rsidR="001326B8" w:rsidRDefault="00D43B0C">
                      <w:r>
                        <w:t>Decide on Team Name</w:t>
                      </w:r>
                    </w:p>
                  </w:tc>
                </w:sdtContent>
              </w:sdt>
              <w:sdt>
                <w:sdtPr>
                  <w:id w:val="416301333"/>
                  <w:placeholder>
                    <w:docPart w:val="B7B67F95DA714F6FAD31515C8BCC4CCD"/>
                  </w:placeholder>
                  <w15:appearance w15:val="hidden"/>
                </w:sdtPr>
                <w:sdtContent>
                  <w:tc>
                    <w:tcPr>
                      <w:tcW w:w="2409" w:type="dxa"/>
                    </w:tcPr>
                    <w:p w14:paraId="7AADE768" w14:textId="25327C0E" w:rsidR="001326B8" w:rsidRDefault="00D43B0C">
                      <w:r>
                        <w:t>Facilitator</w:t>
                      </w:r>
                    </w:p>
                  </w:tc>
                </w:sdtContent>
              </w:sdt>
              <w:sdt>
                <w:sdtPr>
                  <w:id w:val="478045287"/>
                  <w:placeholder>
                    <w:docPart w:val="CD1887BDD00643DFB88D5016CAE0214E"/>
                  </w:placeholder>
                  <w15:appearance w15:val="hidden"/>
                </w:sdtPr>
                <w:sdtContent>
                  <w:tc>
                    <w:tcPr>
                      <w:tcW w:w="1419" w:type="dxa"/>
                    </w:tcPr>
                    <w:p w14:paraId="7C936BC7" w14:textId="23E3F784" w:rsidR="001326B8" w:rsidRDefault="00D43B0C">
                      <w:r>
                        <w:t>5 minutes</w:t>
                      </w:r>
                    </w:p>
                  </w:tc>
                </w:sdtContent>
              </w:sdt>
            </w:tr>
            <w:tr w:rsidR="001326B8" w14:paraId="262BC80F" w14:textId="77777777" w:rsidTr="001326B8">
              <w:sdt>
                <w:sdtPr>
                  <w:id w:val="-227545167"/>
                  <w:placeholder>
                    <w:docPart w:val="43F186C2792B4B51A80B278949BF19E9"/>
                  </w:placeholder>
                  <w15:appearance w15:val="hidden"/>
                </w:sdtPr>
                <w:sdtContent>
                  <w:tc>
                    <w:tcPr>
                      <w:tcW w:w="6658" w:type="dxa"/>
                    </w:tcPr>
                    <w:p w14:paraId="4C0BCFC0" w14:textId="567B7E0A" w:rsidR="001326B8" w:rsidRDefault="00D43B0C">
                      <w:r w:rsidRPr="00D43B0C">
                        <w:t>Identify team roles and discuss what skills/knowledge each member can bring to the project.</w:t>
                      </w:r>
                    </w:p>
                  </w:tc>
                </w:sdtContent>
              </w:sdt>
              <w:sdt>
                <w:sdtPr>
                  <w:id w:val="-1036039328"/>
                  <w:placeholder>
                    <w:docPart w:val="B7B67F95DA714F6FAD31515C8BCC4CCD"/>
                  </w:placeholder>
                  <w15:appearance w15:val="hidden"/>
                </w:sdtPr>
                <w:sdtContent>
                  <w:tc>
                    <w:tcPr>
                      <w:tcW w:w="2409" w:type="dxa"/>
                    </w:tcPr>
                    <w:p w14:paraId="7C2DD702" w14:textId="57AB07E8" w:rsidR="001326B8" w:rsidRDefault="00D43B0C">
                      <w:r>
                        <w:t>All (list initials here)</w:t>
                      </w:r>
                    </w:p>
                  </w:tc>
                </w:sdtContent>
              </w:sdt>
              <w:sdt>
                <w:sdtPr>
                  <w:id w:val="-179668635"/>
                  <w:placeholder>
                    <w:docPart w:val="CD1887BDD00643DFB88D5016CAE0214E"/>
                  </w:placeholder>
                  <w15:appearance w15:val="hidden"/>
                </w:sdtPr>
                <w:sdtContent>
                  <w:tc>
                    <w:tcPr>
                      <w:tcW w:w="1419" w:type="dxa"/>
                    </w:tcPr>
                    <w:p w14:paraId="059E54E7" w14:textId="0F3F055C" w:rsidR="001326B8" w:rsidRDefault="00D43B0C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28464959" w14:textId="77777777" w:rsidTr="001326B8">
              <w:sdt>
                <w:sdtPr>
                  <w:id w:val="-1352954585"/>
                  <w:placeholder>
                    <w:docPart w:val="43F186C2792B4B51A80B278949BF19E9"/>
                  </w:placeholder>
                  <w15:appearance w15:val="hidden"/>
                </w:sdtPr>
                <w:sdtContent>
                  <w:tc>
                    <w:tcPr>
                      <w:tcW w:w="6658" w:type="dxa"/>
                    </w:tcPr>
                    <w:p w14:paraId="78A6AC61" w14:textId="2CDAD4E1" w:rsidR="001326B8" w:rsidRDefault="00D43B0C">
                      <w:r w:rsidRPr="00D43B0C">
                        <w:t xml:space="preserve">Decide on method of team communication and </w:t>
                      </w:r>
                      <w:proofErr w:type="spellStart"/>
                      <w:r w:rsidRPr="00D43B0C">
                        <w:t>organisation</w:t>
                      </w:r>
                      <w:proofErr w:type="spellEnd"/>
                    </w:p>
                  </w:tc>
                </w:sdtContent>
              </w:sdt>
              <w:sdt>
                <w:sdtPr>
                  <w:id w:val="1686715925"/>
                  <w:placeholder>
                    <w:docPart w:val="B7B67F95DA714F6FAD31515C8BCC4CCD"/>
                  </w:placeholder>
                  <w15:appearance w15:val="hidden"/>
                </w:sdtPr>
                <w:sdtContent>
                  <w:sdt>
                    <w:sdtPr>
                      <w:id w:val="-1422631168"/>
                      <w:placeholder>
                        <w:docPart w:val="6DD9D38178E64B4A9A11A8A4810ED1EC"/>
                      </w:placeholder>
                      <w15:appearance w15:val="hidden"/>
                    </w:sdtPr>
                    <w:sdtContent>
                      <w:tc>
                        <w:tcPr>
                          <w:tcW w:w="2409" w:type="dxa"/>
                        </w:tcPr>
                        <w:p w14:paraId="2D3009A3" w14:textId="6B75EA35" w:rsidR="001326B8" w:rsidRDefault="00D43B0C">
                          <w:r>
                            <w:t>Facilitator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-727831273"/>
                  <w:placeholder>
                    <w:docPart w:val="CD1887BDD00643DFB88D5016CAE0214E"/>
                  </w:placeholder>
                  <w15:appearance w15:val="hidden"/>
                </w:sdtPr>
                <w:sdtContent>
                  <w:tc>
                    <w:tcPr>
                      <w:tcW w:w="1419" w:type="dxa"/>
                    </w:tcPr>
                    <w:p w14:paraId="26EE8A8F" w14:textId="3A412C6D" w:rsidR="001326B8" w:rsidRDefault="00D43B0C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2E94ABD7" w14:textId="77777777" w:rsidTr="001326B8">
              <w:sdt>
                <w:sdtPr>
                  <w:id w:val="145789670"/>
                  <w:placeholder>
                    <w:docPart w:val="43F186C2792B4B51A80B278949BF19E9"/>
                  </w:placeholder>
                  <w15:appearance w15:val="hidden"/>
                </w:sdtPr>
                <w:sdtContent>
                  <w:tc>
                    <w:tcPr>
                      <w:tcW w:w="6658" w:type="dxa"/>
                    </w:tcPr>
                    <w:p w14:paraId="2B78940E" w14:textId="7C36AE5A" w:rsidR="001326B8" w:rsidRDefault="00D43B0C">
                      <w:r w:rsidRPr="00D43B0C">
                        <w:t>Discuss analysis and planning tasks</w:t>
                      </w:r>
                    </w:p>
                  </w:tc>
                </w:sdtContent>
              </w:sdt>
              <w:sdt>
                <w:sdtPr>
                  <w:id w:val="-589615949"/>
                  <w:placeholder>
                    <w:docPart w:val="B7B67F95DA714F6FAD31515C8BCC4CCD"/>
                  </w:placeholder>
                  <w15:appearance w15:val="hidden"/>
                </w:sdtPr>
                <w:sdtContent>
                  <w:sdt>
                    <w:sdtPr>
                      <w:id w:val="1030841463"/>
                      <w:placeholder>
                        <w:docPart w:val="F1FDD1CBC98749D09273CA7D7142A35F"/>
                      </w:placeholder>
                      <w15:appearance w15:val="hidden"/>
                    </w:sdtPr>
                    <w:sdtContent>
                      <w:tc>
                        <w:tcPr>
                          <w:tcW w:w="2409" w:type="dxa"/>
                        </w:tcPr>
                        <w:p w14:paraId="4BD4A3D1" w14:textId="44BB38F8" w:rsidR="001326B8" w:rsidRDefault="00D43B0C">
                          <w:r>
                            <w:t>Facilitator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733512956"/>
                  <w:placeholder>
                    <w:docPart w:val="CD1887BDD00643DFB88D5016CAE0214E"/>
                  </w:placeholder>
                  <w15:appearance w15:val="hidden"/>
                </w:sdtPr>
                <w:sdtContent>
                  <w:tc>
                    <w:tcPr>
                      <w:tcW w:w="1419" w:type="dxa"/>
                    </w:tcPr>
                    <w:p w14:paraId="379D74C0" w14:textId="0BBD7B92" w:rsidR="001326B8" w:rsidRDefault="00D43B0C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33AF0E01" w14:textId="77777777" w:rsidTr="001326B8">
              <w:sdt>
                <w:sdtPr>
                  <w:id w:val="214328676"/>
                  <w:placeholder>
                    <w:docPart w:val="43F186C2792B4B51A80B278949BF19E9"/>
                  </w:placeholder>
                  <w15:appearance w15:val="hidden"/>
                </w:sdtPr>
                <w:sdtContent>
                  <w:tc>
                    <w:tcPr>
                      <w:tcW w:w="6658" w:type="dxa"/>
                    </w:tcPr>
                    <w:p w14:paraId="18911287" w14:textId="40E613BE" w:rsidR="001326B8" w:rsidRDefault="00D43B0C">
                      <w:r>
                        <w:t>Document Minutes</w:t>
                      </w:r>
                    </w:p>
                  </w:tc>
                </w:sdtContent>
              </w:sdt>
              <w:sdt>
                <w:sdtPr>
                  <w:id w:val="308523579"/>
                  <w:placeholder>
                    <w:docPart w:val="B7B67F95DA714F6FAD31515C8BCC4CCD"/>
                  </w:placeholder>
                  <w15:appearance w15:val="hidden"/>
                </w:sdtPr>
                <w:sdtContent>
                  <w:tc>
                    <w:tcPr>
                      <w:tcW w:w="2409" w:type="dxa"/>
                    </w:tcPr>
                    <w:p w14:paraId="10807A18" w14:textId="6977672E" w:rsidR="001326B8" w:rsidRDefault="00D43B0C">
                      <w:r>
                        <w:t>Note taker</w:t>
                      </w:r>
                    </w:p>
                  </w:tc>
                </w:sdtContent>
              </w:sdt>
              <w:sdt>
                <w:sdtPr>
                  <w:id w:val="-720978084"/>
                  <w:placeholder>
                    <w:docPart w:val="CD1887BDD00643DFB88D5016CAE0214E"/>
                  </w:placeholder>
                  <w15:appearance w15:val="hidden"/>
                </w:sdtPr>
                <w:sdtContent>
                  <w:tc>
                    <w:tcPr>
                      <w:tcW w:w="1419" w:type="dxa"/>
                    </w:tcPr>
                    <w:p w14:paraId="2BD8B546" w14:textId="632245A1" w:rsidR="001326B8" w:rsidRDefault="00D43B0C">
                      <w:r>
                        <w:t>5 minutes</w:t>
                      </w:r>
                    </w:p>
                  </w:tc>
                </w:sdtContent>
              </w:sdt>
            </w:tr>
            <w:tr w:rsidR="001326B8" w14:paraId="5C17A07A" w14:textId="77777777" w:rsidTr="001326B8">
              <w:sdt>
                <w:sdtPr>
                  <w:id w:val="-1860657148"/>
                  <w:placeholder>
                    <w:docPart w:val="43F186C2792B4B51A80B278949BF19E9"/>
                  </w:placeholder>
                  <w15:appearance w15:val="hidden"/>
                </w:sdtPr>
                <w:sdtContent>
                  <w:tc>
                    <w:tcPr>
                      <w:tcW w:w="6658" w:type="dxa"/>
                    </w:tcPr>
                    <w:p w14:paraId="5DB91274" w14:textId="53B07089" w:rsidR="001326B8" w:rsidRDefault="00D43B0C">
                      <w:r>
                        <w:t>AOCB</w:t>
                      </w:r>
                    </w:p>
                  </w:tc>
                </w:sdtContent>
              </w:sdt>
              <w:sdt>
                <w:sdtPr>
                  <w:id w:val="548571683"/>
                  <w:placeholder>
                    <w:docPart w:val="B7B67F95DA714F6FAD31515C8BCC4CCD"/>
                  </w:placeholder>
                  <w15:appearance w15:val="hidden"/>
                </w:sdtPr>
                <w:sdtContent>
                  <w:sdt>
                    <w:sdtPr>
                      <w:id w:val="586346696"/>
                      <w:placeholder>
                        <w:docPart w:val="32D98C00C0834D4F90044BBEABB49438"/>
                      </w:placeholder>
                      <w15:appearance w15:val="hidden"/>
                    </w:sdtPr>
                    <w:sdtContent>
                      <w:tc>
                        <w:tcPr>
                          <w:tcW w:w="2409" w:type="dxa"/>
                        </w:tcPr>
                        <w:p w14:paraId="2005E108" w14:textId="4474ECC3" w:rsidR="001326B8" w:rsidRDefault="00D43B0C">
                          <w:r>
                            <w:t>Facilitator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-881165098"/>
                  <w:placeholder>
                    <w:docPart w:val="CD1887BDD00643DFB88D5016CAE0214E"/>
                  </w:placeholder>
                  <w15:appearance w15:val="hidden"/>
                </w:sdtPr>
                <w:sdtContent>
                  <w:tc>
                    <w:tcPr>
                      <w:tcW w:w="1419" w:type="dxa"/>
                    </w:tcPr>
                    <w:p w14:paraId="1C96B12C" w14:textId="7019DA17" w:rsidR="001326B8" w:rsidRDefault="00D43B0C">
                      <w:r>
                        <w:t>5 minutes</w:t>
                      </w:r>
                    </w:p>
                  </w:tc>
                </w:sdtContent>
              </w:sdt>
            </w:tr>
            <w:tr w:rsidR="001326B8" w14:paraId="6CE94584" w14:textId="77777777" w:rsidTr="001326B8">
              <w:tc>
                <w:tcPr>
                  <w:tcW w:w="6658" w:type="dxa"/>
                </w:tcPr>
                <w:p w14:paraId="11744AB4" w14:textId="63F6DD72" w:rsidR="001326B8" w:rsidRDefault="001326B8"/>
              </w:tc>
              <w:tc>
                <w:tcPr>
                  <w:tcW w:w="2409" w:type="dxa"/>
                </w:tcPr>
                <w:p w14:paraId="3562A1D3" w14:textId="6B778A05" w:rsidR="001326B8" w:rsidRDefault="001326B8"/>
              </w:tc>
              <w:tc>
                <w:tcPr>
                  <w:tcW w:w="1419" w:type="dxa"/>
                </w:tcPr>
                <w:p w14:paraId="23E6EB9A" w14:textId="3E5F5CCA" w:rsidR="001326B8" w:rsidRDefault="001326B8"/>
              </w:tc>
            </w:tr>
          </w:tbl>
          <w:p w14:paraId="4C1CB93C" w14:textId="77777777" w:rsidR="00D24F94" w:rsidRDefault="00D24F94">
            <w:pPr>
              <w:spacing w:after="0"/>
            </w:pPr>
          </w:p>
        </w:tc>
      </w:tr>
    </w:tbl>
    <w:p w14:paraId="307C3FBB" w14:textId="77777777" w:rsidR="007B74FA" w:rsidRDefault="007B74FA">
      <w:pPr>
        <w:pStyle w:val="Heading2"/>
      </w:pPr>
    </w:p>
    <w:p w14:paraId="29A5ACE5" w14:textId="77777777" w:rsidR="007B74FA" w:rsidRPr="007B74FA" w:rsidRDefault="007B74FA" w:rsidP="007B74FA"/>
    <w:p w14:paraId="53E69D5D" w14:textId="77777777" w:rsidR="00D24F94" w:rsidRDefault="00685F6A">
      <w:pPr>
        <w:pStyle w:val="Heading2"/>
      </w:pPr>
      <w:r>
        <w:t>Other Information</w:t>
      </w:r>
    </w:p>
    <w:p w14:paraId="512FE043" w14:textId="4EAD9356" w:rsidR="00D24F94" w:rsidRDefault="00685F6A">
      <w:r>
        <w:t xml:space="preserve">Observers </w:t>
      </w:r>
      <w:sdt>
        <w:sdtPr>
          <w:id w:val="-984927467"/>
          <w:placeholder>
            <w:docPart w:val="43180B12BC85457DB9F73B329F39C4C2"/>
          </w:placeholder>
          <w15:appearance w15:val="hidden"/>
        </w:sdtPr>
        <w:sdtContent>
          <w:r w:rsidR="00D43B0C">
            <w:t>Richard Evans - Manager</w:t>
          </w:r>
        </w:sdtContent>
      </w:sdt>
    </w:p>
    <w:p w14:paraId="34BB3E43" w14:textId="0A20D5B7" w:rsidR="00D24F94" w:rsidRDefault="00685F6A">
      <w:r>
        <w:t xml:space="preserve">Resources </w:t>
      </w:r>
      <w:sdt>
        <w:sdtPr>
          <w:id w:val="-329751391"/>
          <w:placeholder>
            <w:docPart w:val="379FFF557ECF49759FDA50BE05353CA1"/>
          </w:placeholder>
          <w15:appearance w15:val="hidden"/>
        </w:sdtPr>
        <w:sdtContent>
          <w:r w:rsidR="00D43B0C">
            <w:t>Moodle, internet connection</w:t>
          </w:r>
        </w:sdtContent>
      </w:sdt>
    </w:p>
    <w:p w14:paraId="0E50549A" w14:textId="6BC6EA95" w:rsidR="00D24F94" w:rsidRDefault="00685F6A">
      <w:r>
        <w:t xml:space="preserve">Special </w:t>
      </w:r>
      <w:proofErr w:type="gramStart"/>
      <w:r>
        <w:t xml:space="preserve">notes </w:t>
      </w:r>
      <w:r w:rsidR="00D43B0C">
        <w:t>:</w:t>
      </w:r>
      <w:proofErr w:type="gramEnd"/>
      <w:r w:rsidR="00D43B0C">
        <w:t xml:space="preserve"> first team meeting to start </w:t>
      </w:r>
      <w:r w:rsidR="00CA0368">
        <w:t>group</w:t>
      </w:r>
      <w:r w:rsidR="00D43B0C">
        <w:t xml:space="preserve"> p</w:t>
      </w:r>
      <w:r w:rsidR="00AE5083">
        <w:t>roject</w:t>
      </w:r>
    </w:p>
    <w:sectPr w:rsidR="00D24F94">
      <w:footerReference w:type="default" r:id="rId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003F9" w14:textId="77777777" w:rsidR="00473348" w:rsidRDefault="00473348">
      <w:r>
        <w:separator/>
      </w:r>
    </w:p>
  </w:endnote>
  <w:endnote w:type="continuationSeparator" w:id="0">
    <w:p w14:paraId="4609BE74" w14:textId="77777777" w:rsidR="00473348" w:rsidRDefault="00473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25C9F" w14:textId="77777777" w:rsidR="00D24F94" w:rsidRDefault="00685F6A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B958C" w14:textId="77777777" w:rsidR="00473348" w:rsidRDefault="00473348">
      <w:r>
        <w:separator/>
      </w:r>
    </w:p>
  </w:footnote>
  <w:footnote w:type="continuationSeparator" w:id="0">
    <w:p w14:paraId="77FA845D" w14:textId="77777777" w:rsidR="00473348" w:rsidRDefault="004733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F6A"/>
    <w:rsid w:val="001326B8"/>
    <w:rsid w:val="002E2538"/>
    <w:rsid w:val="00473348"/>
    <w:rsid w:val="004766F1"/>
    <w:rsid w:val="0051223B"/>
    <w:rsid w:val="00685F6A"/>
    <w:rsid w:val="007B2B78"/>
    <w:rsid w:val="007B74FA"/>
    <w:rsid w:val="008712EE"/>
    <w:rsid w:val="00990E47"/>
    <w:rsid w:val="00AD357F"/>
    <w:rsid w:val="00AE5083"/>
    <w:rsid w:val="00B43166"/>
    <w:rsid w:val="00B63B78"/>
    <w:rsid w:val="00BB7734"/>
    <w:rsid w:val="00BD47BB"/>
    <w:rsid w:val="00CA0368"/>
    <w:rsid w:val="00D24F94"/>
    <w:rsid w:val="00D43B0C"/>
    <w:rsid w:val="00E6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D5F82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FA"/>
  </w:style>
  <w:style w:type="paragraph" w:styleId="Heading1">
    <w:name w:val="heading 1"/>
    <w:basedOn w:val="Normal"/>
    <w:next w:val="Normal"/>
    <w:link w:val="Heading1Char"/>
    <w:uiPriority w:val="9"/>
    <w:qFormat/>
    <w:rsid w:val="007B74F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4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4F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4D26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4D26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4D26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3614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4D26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4D26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IntenseEmphasis">
    <w:name w:val="Intense Emphasis"/>
    <w:basedOn w:val="DefaultParagraphFont"/>
    <w:uiPriority w:val="21"/>
    <w:qFormat/>
    <w:rsid w:val="007B74FA"/>
    <w:rPr>
      <w:b/>
      <w:bCs/>
      <w:i/>
      <w:iCs/>
    </w:rPr>
  </w:style>
  <w:style w:type="paragraph" w:styleId="Footer">
    <w:name w:val="footer"/>
    <w:basedOn w:val="Normal"/>
    <w:link w:val="FooterChar"/>
    <w:uiPriority w:val="1"/>
    <w:unhideWhenUsed/>
    <w:pPr>
      <w:jc w:val="right"/>
    </w:pPr>
    <w:rPr>
      <w:color w:val="F3A447" w:themeColor="accent2"/>
    </w:rPr>
  </w:style>
  <w:style w:type="character" w:customStyle="1" w:styleId="FooterChar">
    <w:name w:val="Footer Char"/>
    <w:basedOn w:val="DefaultParagraphFont"/>
    <w:link w:val="Footer"/>
    <w:uiPriority w:val="1"/>
    <w:rPr>
      <w:color w:val="F3A447" w:themeColor="accent2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B74FA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74F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B74FA"/>
    <w:rPr>
      <w:rFonts w:asciiTheme="majorHAnsi" w:eastAsiaTheme="majorEastAsia" w:hAnsiTheme="majorHAnsi" w:cstheme="majorBidi"/>
      <w:color w:val="444D26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F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FA"/>
    <w:rPr>
      <w:rFonts w:asciiTheme="majorHAnsi" w:eastAsiaTheme="majorEastAsia" w:hAnsiTheme="majorHAnsi" w:cstheme="majorBidi"/>
      <w:color w:val="444D26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FA"/>
    <w:rPr>
      <w:rFonts w:asciiTheme="majorHAnsi" w:eastAsiaTheme="majorEastAsia" w:hAnsiTheme="majorHAnsi" w:cstheme="majorBidi"/>
      <w:i/>
      <w:iCs/>
      <w:color w:val="444D26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FA"/>
    <w:rPr>
      <w:rFonts w:asciiTheme="majorHAnsi" w:eastAsiaTheme="majorEastAsia" w:hAnsiTheme="majorHAnsi" w:cstheme="majorBidi"/>
      <w:i/>
      <w:iCs/>
      <w:color w:val="53614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FA"/>
    <w:rPr>
      <w:rFonts w:asciiTheme="majorHAnsi" w:eastAsiaTheme="majorEastAsia" w:hAnsiTheme="majorHAnsi" w:cstheme="majorBidi"/>
      <w:b/>
      <w:bCs/>
      <w:color w:val="444D26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FA"/>
    <w:rPr>
      <w:rFonts w:asciiTheme="majorHAnsi" w:eastAsiaTheme="majorEastAsia" w:hAnsiTheme="majorHAnsi" w:cstheme="majorBidi"/>
      <w:b/>
      <w:bCs/>
      <w:i/>
      <w:iCs/>
      <w:color w:val="444D26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74F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B74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5B59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FA"/>
    <w:rPr>
      <w:rFonts w:asciiTheme="majorHAnsi" w:eastAsiaTheme="majorEastAsia" w:hAnsiTheme="majorHAnsi" w:cstheme="majorBidi"/>
      <w:color w:val="A5B59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74F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B74FA"/>
    <w:rPr>
      <w:b/>
      <w:bCs/>
    </w:rPr>
  </w:style>
  <w:style w:type="character" w:styleId="Emphasis">
    <w:name w:val="Emphasis"/>
    <w:basedOn w:val="DefaultParagraphFont"/>
    <w:uiPriority w:val="20"/>
    <w:qFormat/>
    <w:rsid w:val="007B74FA"/>
    <w:rPr>
      <w:i/>
      <w:iCs/>
    </w:rPr>
  </w:style>
  <w:style w:type="paragraph" w:styleId="NoSpacing">
    <w:name w:val="No Spacing"/>
    <w:uiPriority w:val="1"/>
    <w:qFormat/>
    <w:rsid w:val="007B74F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74F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F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FA"/>
    <w:pPr>
      <w:pBdr>
        <w:left w:val="single" w:sz="18" w:space="12" w:color="A5B59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FA"/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B74F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B74F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B74F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B74F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4FA"/>
    <w:pPr>
      <w:outlineLvl w:val="9"/>
    </w:pPr>
  </w:style>
  <w:style w:type="table" w:styleId="PlainTable4">
    <w:name w:val="Plain Table 4"/>
    <w:basedOn w:val="TableNormal"/>
    <w:uiPriority w:val="44"/>
    <w:rsid w:val="00B63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chard\AppData\Roaming\Microsoft\Templates\Team%20meeting%20agenda%20(in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7D49CFF16664CADBAE7AFFAADA6F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07668-C9BC-4424-A259-D4FEC7601545}"/>
      </w:docPartPr>
      <w:docPartBody>
        <w:p w:rsidR="003F6E5F" w:rsidRDefault="00A45D0E">
          <w:pPr>
            <w:pStyle w:val="67D49CFF16664CADBAE7AFFAADA6F4A1"/>
          </w:pPr>
          <w:r>
            <w:t>Team Meeting</w:t>
          </w:r>
        </w:p>
      </w:docPartBody>
    </w:docPart>
    <w:docPart>
      <w:docPartPr>
        <w:name w:val="7EEA01AE4A4E4E06B3F8ECECECC6A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9D33E-B157-4DA5-99D4-64479F4A1B84}"/>
      </w:docPartPr>
      <w:docPartBody>
        <w:p w:rsidR="003F6E5F" w:rsidRDefault="00A45D0E">
          <w:pPr>
            <w:pStyle w:val="7EEA01AE4A4E4E06B3F8ECECECC6A004"/>
          </w:pPr>
          <w:r>
            <w:t>[Date | time]</w:t>
          </w:r>
        </w:p>
      </w:docPartBody>
    </w:docPart>
    <w:docPart>
      <w:docPartPr>
        <w:name w:val="7FA7361A31324182BA0510C8D14E0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66CED-AD48-4F51-A505-579A06F232E5}"/>
      </w:docPartPr>
      <w:docPartBody>
        <w:p w:rsidR="003F6E5F" w:rsidRDefault="00A45D0E">
          <w:pPr>
            <w:pStyle w:val="7FA7361A31324182BA0510C8D14E041E"/>
          </w:pPr>
          <w:r>
            <w:t>[Location]</w:t>
          </w:r>
        </w:p>
      </w:docPartBody>
    </w:docPart>
    <w:docPart>
      <w:docPartPr>
        <w:name w:val="B8C8E1D8009C4CD483085458B0599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24832-EC8A-497D-A0C1-72E4188FD87C}"/>
      </w:docPartPr>
      <w:docPartBody>
        <w:p w:rsidR="003F6E5F" w:rsidRDefault="00A45D0E">
          <w:pPr>
            <w:pStyle w:val="B8C8E1D8009C4CD483085458B0599202"/>
          </w:pPr>
          <w:r>
            <w:t>[Meeting called by]</w:t>
          </w:r>
        </w:p>
      </w:docPartBody>
    </w:docPart>
    <w:docPart>
      <w:docPartPr>
        <w:name w:val="E7DD00A65582446B9A7E50D1D7CA0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6FBD7-D606-4D88-8946-7BCB8A7C2056}"/>
      </w:docPartPr>
      <w:docPartBody>
        <w:p w:rsidR="003F6E5F" w:rsidRDefault="00A45D0E">
          <w:pPr>
            <w:pStyle w:val="E7DD00A65582446B9A7E50D1D7CA065E"/>
          </w:pPr>
          <w:r>
            <w:t>[Type of meeting]</w:t>
          </w:r>
        </w:p>
      </w:docPartBody>
    </w:docPart>
    <w:docPart>
      <w:docPartPr>
        <w:name w:val="5A8A032F1293478A8FE2B7DC7C2CA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53659-E3E1-4B95-A6E2-6F1B3930A488}"/>
      </w:docPartPr>
      <w:docPartBody>
        <w:p w:rsidR="003F6E5F" w:rsidRDefault="00A45D0E">
          <w:pPr>
            <w:pStyle w:val="5A8A032F1293478A8FE2B7DC7C2CAD3A"/>
          </w:pPr>
          <w:r>
            <w:t>[Facilitator]</w:t>
          </w:r>
        </w:p>
      </w:docPartBody>
    </w:docPart>
    <w:docPart>
      <w:docPartPr>
        <w:name w:val="F7C0764356B44C748E8C238769E4A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C34A9-CC9E-4DC1-BECB-986F58097D30}"/>
      </w:docPartPr>
      <w:docPartBody>
        <w:p w:rsidR="003F6E5F" w:rsidRDefault="00A45D0E">
          <w:pPr>
            <w:pStyle w:val="F7C0764356B44C748E8C238769E4AA65"/>
          </w:pPr>
          <w:r>
            <w:t>[Note taker]</w:t>
          </w:r>
        </w:p>
      </w:docPartBody>
    </w:docPart>
    <w:docPart>
      <w:docPartPr>
        <w:name w:val="0988E3ADB1AB4FF8AFA1ED5F6A5EC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190BF-6079-48EB-B951-6E7DBD6E2091}"/>
      </w:docPartPr>
      <w:docPartBody>
        <w:p w:rsidR="003F6E5F" w:rsidRDefault="00A45D0E">
          <w:pPr>
            <w:pStyle w:val="0988E3ADB1AB4FF8AFA1ED5F6A5EC71E"/>
          </w:pPr>
          <w:r>
            <w:t>[Timekeeper]</w:t>
          </w:r>
        </w:p>
      </w:docPartBody>
    </w:docPart>
    <w:docPart>
      <w:docPartPr>
        <w:name w:val="9D08EB5420D442E5BDF8D3BFF910D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9486B-43B3-4685-BAA3-267197F7475D}"/>
      </w:docPartPr>
      <w:docPartBody>
        <w:p w:rsidR="003F6E5F" w:rsidRDefault="00A45D0E">
          <w:pPr>
            <w:pStyle w:val="9D08EB5420D442E5BDF8D3BFF910DA85"/>
          </w:pPr>
          <w:r>
            <w:t>[Please read]</w:t>
          </w:r>
        </w:p>
      </w:docPartBody>
    </w:docPart>
    <w:docPart>
      <w:docPartPr>
        <w:name w:val="52B72E5318F6437F811873F096C72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B091A-9E7D-4F10-B445-09A0DE90B1CE}"/>
      </w:docPartPr>
      <w:docPartBody>
        <w:p w:rsidR="003F6E5F" w:rsidRDefault="00A45D0E">
          <w:pPr>
            <w:pStyle w:val="52B72E5318F6437F811873F096C725F8"/>
          </w:pPr>
          <w:r>
            <w:t>[Please bring]</w:t>
          </w:r>
        </w:p>
      </w:docPartBody>
    </w:docPart>
    <w:docPart>
      <w:docPartPr>
        <w:name w:val="43180B12BC85457DB9F73B329F39C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D4FB0-84AE-4CB4-9B6C-CAC9A7E4EABA}"/>
      </w:docPartPr>
      <w:docPartBody>
        <w:p w:rsidR="003F6E5F" w:rsidRDefault="00A45D0E">
          <w:pPr>
            <w:pStyle w:val="43180B12BC85457DB9F73B329F39C4C2"/>
          </w:pPr>
          <w:r>
            <w:t>[Observers]</w:t>
          </w:r>
        </w:p>
      </w:docPartBody>
    </w:docPart>
    <w:docPart>
      <w:docPartPr>
        <w:name w:val="379FFF557ECF49759FDA50BE05353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B892B-48B4-41A3-9A7F-8C7C080B5FB4}"/>
      </w:docPartPr>
      <w:docPartBody>
        <w:p w:rsidR="003F6E5F" w:rsidRDefault="00A45D0E">
          <w:pPr>
            <w:pStyle w:val="379FFF557ECF49759FDA50BE05353CA1"/>
          </w:pPr>
          <w:r>
            <w:t>[Resources]</w:t>
          </w:r>
        </w:p>
      </w:docPartBody>
    </w:docPart>
    <w:docPart>
      <w:docPartPr>
        <w:name w:val="43F186C2792B4B51A80B278949BF1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7C190-2726-4AE8-867A-12FA74F0443C}"/>
      </w:docPartPr>
      <w:docPartBody>
        <w:p w:rsidR="00050B27" w:rsidRDefault="003F6E5F" w:rsidP="003F6E5F">
          <w:pPr>
            <w:pStyle w:val="43F186C2792B4B51A80B278949BF19E9"/>
          </w:pPr>
          <w:r>
            <w:t>[Topic]</w:t>
          </w:r>
        </w:p>
      </w:docPartBody>
    </w:docPart>
    <w:docPart>
      <w:docPartPr>
        <w:name w:val="B7B67F95DA714F6FAD31515C8BCC4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077BF-6680-47C9-9F78-2555B3A1CDE2}"/>
      </w:docPartPr>
      <w:docPartBody>
        <w:p w:rsidR="00050B27" w:rsidRDefault="003F6E5F" w:rsidP="003F6E5F">
          <w:pPr>
            <w:pStyle w:val="B7B67F95DA714F6FAD31515C8BCC4CCD"/>
          </w:pPr>
          <w:r>
            <w:t>[Presenter]</w:t>
          </w:r>
        </w:p>
      </w:docPartBody>
    </w:docPart>
    <w:docPart>
      <w:docPartPr>
        <w:name w:val="CD1887BDD00643DFB88D5016CAE02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ED53B-2FE7-43AF-97B2-1CEBB0076362}"/>
      </w:docPartPr>
      <w:docPartBody>
        <w:p w:rsidR="00050B27" w:rsidRDefault="003F6E5F" w:rsidP="003F6E5F">
          <w:pPr>
            <w:pStyle w:val="CD1887BDD00643DFB88D5016CAE0214E"/>
          </w:pPr>
          <w:r>
            <w:t>[Time]</w:t>
          </w:r>
        </w:p>
      </w:docPartBody>
    </w:docPart>
    <w:docPart>
      <w:docPartPr>
        <w:name w:val="6DD9D38178E64B4A9A11A8A4810ED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D2222-34D6-4E86-8D1E-D56EDAAD2C1B}"/>
      </w:docPartPr>
      <w:docPartBody>
        <w:p w:rsidR="00050B27" w:rsidRDefault="00050B27" w:rsidP="00050B27">
          <w:pPr>
            <w:pStyle w:val="6DD9D38178E64B4A9A11A8A4810ED1EC"/>
          </w:pPr>
          <w:r>
            <w:t>[Presenter]</w:t>
          </w:r>
        </w:p>
      </w:docPartBody>
    </w:docPart>
    <w:docPart>
      <w:docPartPr>
        <w:name w:val="F1FDD1CBC98749D09273CA7D7142A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97ADD-5DCB-4CF8-904F-F2A5AAE7ABEA}"/>
      </w:docPartPr>
      <w:docPartBody>
        <w:p w:rsidR="00050B27" w:rsidRDefault="00050B27" w:rsidP="00050B27">
          <w:pPr>
            <w:pStyle w:val="F1FDD1CBC98749D09273CA7D7142A35F"/>
          </w:pPr>
          <w:r>
            <w:t>[Presenter]</w:t>
          </w:r>
        </w:p>
      </w:docPartBody>
    </w:docPart>
    <w:docPart>
      <w:docPartPr>
        <w:name w:val="32D98C00C0834D4F90044BBEABB49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E8614-13CC-4E48-BD79-0B0B12BFCB71}"/>
      </w:docPartPr>
      <w:docPartBody>
        <w:p w:rsidR="00050B27" w:rsidRDefault="00050B27" w:rsidP="00050B27">
          <w:pPr>
            <w:pStyle w:val="32D98C00C0834D4F90044BBEABB49438"/>
          </w:pPr>
          <w:r>
            <w:t>[Presenter]</w:t>
          </w:r>
        </w:p>
      </w:docPartBody>
    </w:docPart>
    <w:docPart>
      <w:docPartPr>
        <w:name w:val="AFD8253E83654C60AC4BA17957B9F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BA568-71D0-4FCF-AAF1-05A35E498D85}"/>
      </w:docPartPr>
      <w:docPartBody>
        <w:p w:rsidR="001D7EB1" w:rsidRDefault="008D035E" w:rsidP="008D035E">
          <w:pPr>
            <w:pStyle w:val="AFD8253E83654C60AC4BA17957B9F570"/>
          </w:pPr>
          <w:r>
            <w:t>[Presenter]</w:t>
          </w:r>
        </w:p>
      </w:docPartBody>
    </w:docPart>
    <w:docPart>
      <w:docPartPr>
        <w:name w:val="9E33D2D95AC0431BBD2694CBA0C75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1002D-EDE3-4619-9461-981A5F17CB37}"/>
      </w:docPartPr>
      <w:docPartBody>
        <w:p w:rsidR="001D7EB1" w:rsidRDefault="008D035E" w:rsidP="008D035E">
          <w:pPr>
            <w:pStyle w:val="9E33D2D95AC0431BBD2694CBA0C75459"/>
          </w:pPr>
          <w:r>
            <w:t>[Time]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E5F"/>
    <w:rsid w:val="00050B27"/>
    <w:rsid w:val="00133151"/>
    <w:rsid w:val="001D7EB1"/>
    <w:rsid w:val="003F6E5F"/>
    <w:rsid w:val="00597953"/>
    <w:rsid w:val="007B2B78"/>
    <w:rsid w:val="008D035E"/>
    <w:rsid w:val="00A45D0E"/>
    <w:rsid w:val="00AD357F"/>
    <w:rsid w:val="00B4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7D49CFF16664CADBAE7AFFAADA6F4A1">
    <w:name w:val="67D49CFF16664CADBAE7AFFAADA6F4A1"/>
  </w:style>
  <w:style w:type="paragraph" w:customStyle="1" w:styleId="7EEA01AE4A4E4E06B3F8ECECECC6A004">
    <w:name w:val="7EEA01AE4A4E4E06B3F8ECECECC6A004"/>
  </w:style>
  <w:style w:type="paragraph" w:customStyle="1" w:styleId="7FA7361A31324182BA0510C8D14E041E">
    <w:name w:val="7FA7361A31324182BA0510C8D14E041E"/>
  </w:style>
  <w:style w:type="paragraph" w:customStyle="1" w:styleId="B8C8E1D8009C4CD483085458B0599202">
    <w:name w:val="B8C8E1D8009C4CD483085458B0599202"/>
  </w:style>
  <w:style w:type="paragraph" w:customStyle="1" w:styleId="E7DD00A65582446B9A7E50D1D7CA065E">
    <w:name w:val="E7DD00A65582446B9A7E50D1D7CA065E"/>
  </w:style>
  <w:style w:type="paragraph" w:customStyle="1" w:styleId="5A8A032F1293478A8FE2B7DC7C2CAD3A">
    <w:name w:val="5A8A032F1293478A8FE2B7DC7C2CAD3A"/>
  </w:style>
  <w:style w:type="paragraph" w:customStyle="1" w:styleId="F7C0764356B44C748E8C238769E4AA65">
    <w:name w:val="F7C0764356B44C748E8C238769E4AA65"/>
  </w:style>
  <w:style w:type="paragraph" w:customStyle="1" w:styleId="0988E3ADB1AB4FF8AFA1ED5F6A5EC71E">
    <w:name w:val="0988E3ADB1AB4FF8AFA1ED5F6A5EC71E"/>
  </w:style>
  <w:style w:type="paragraph" w:customStyle="1" w:styleId="AFD8253E83654C60AC4BA17957B9F570">
    <w:name w:val="AFD8253E83654C60AC4BA17957B9F570"/>
    <w:rsid w:val="008D03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08EB5420D442E5BDF8D3BFF910DA85">
    <w:name w:val="9D08EB5420D442E5BDF8D3BFF910DA85"/>
  </w:style>
  <w:style w:type="paragraph" w:customStyle="1" w:styleId="52B72E5318F6437F811873F096C725F8">
    <w:name w:val="52B72E5318F6437F811873F096C725F8"/>
  </w:style>
  <w:style w:type="paragraph" w:customStyle="1" w:styleId="6DD9D38178E64B4A9A11A8A4810ED1EC">
    <w:name w:val="6DD9D38178E64B4A9A11A8A4810ED1EC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FDD1CBC98749D09273CA7D7142A35F">
    <w:name w:val="F1FDD1CBC98749D09273CA7D7142A35F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D98C00C0834D4F90044BBEABB49438">
    <w:name w:val="32D98C00C0834D4F90044BBEABB49438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180B12BC85457DB9F73B329F39C4C2">
    <w:name w:val="43180B12BC85457DB9F73B329F39C4C2"/>
  </w:style>
  <w:style w:type="paragraph" w:customStyle="1" w:styleId="379FFF557ECF49759FDA50BE05353CA1">
    <w:name w:val="379FFF557ECF49759FDA50BE05353CA1"/>
  </w:style>
  <w:style w:type="paragraph" w:customStyle="1" w:styleId="9E33D2D95AC0431BBD2694CBA0C75459">
    <w:name w:val="9E33D2D95AC0431BBD2694CBA0C75459"/>
    <w:rsid w:val="008D03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F186C2792B4B51A80B278949BF19E9">
    <w:name w:val="43F186C2792B4B51A80B278949BF19E9"/>
    <w:rsid w:val="003F6E5F"/>
  </w:style>
  <w:style w:type="paragraph" w:customStyle="1" w:styleId="B7B67F95DA714F6FAD31515C8BCC4CCD">
    <w:name w:val="B7B67F95DA714F6FAD31515C8BCC4CCD"/>
    <w:rsid w:val="003F6E5F"/>
  </w:style>
  <w:style w:type="paragraph" w:customStyle="1" w:styleId="CD1887BDD00643DFB88D5016CAE0214E">
    <w:name w:val="CD1887BDD00643DFB88D5016CAE0214E"/>
    <w:rsid w:val="003F6E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CF37E99-131F-48A3-97B1-A68DC6AEE3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Team meeting agenda (informal)</Template>
  <TotalTime>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2026-04-21T09:54:00Z</dcterms:created>
  <dcterms:modified xsi:type="dcterms:W3CDTF">2026-04-24T11:40:00Z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TC034630729991</vt:lpwstr>
  </property>
</Properties>
</file>