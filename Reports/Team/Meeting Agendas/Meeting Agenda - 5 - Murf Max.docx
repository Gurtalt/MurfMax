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381209846"/>
        <w:placeholder>
          <w:docPart w:val="67D49CFF16664CADBAE7AFFAADA6F4A1"/>
        </w:placeholder>
        <w15:appearance w15:val="hidden"/>
      </w:sdtPr>
      <w:sdtEndPr/>
      <w:sdtContent>
        <w:p w14:paraId="5426B57A" w14:textId="77777777" w:rsidR="00D24F94" w:rsidRDefault="007B74FA">
          <w:pPr>
            <w:pStyle w:val="Heading1"/>
          </w:pPr>
          <w:r>
            <w:t>Team Meeting Agenda</w:t>
          </w:r>
        </w:p>
      </w:sdtContent>
    </w:sdt>
    <w:p w14:paraId="6C0CEC99" w14:textId="067D770A" w:rsidR="00D24F94" w:rsidRDefault="00685F6A">
      <w:pPr>
        <w:pBdr>
          <w:top w:val="single" w:sz="4" w:space="1" w:color="444D26" w:themeColor="text2"/>
        </w:pBdr>
        <w:spacing w:after="240"/>
        <w:jc w:val="right"/>
      </w:pPr>
      <w:r>
        <w:rPr>
          <w:rStyle w:val="IntenseEmphasis"/>
        </w:rPr>
        <w:t>Date | time</w:t>
      </w:r>
      <w:r w:rsidR="00835FC3">
        <w:rPr>
          <w:rStyle w:val="IntenseEmphasis"/>
        </w:rPr>
        <w:t>:</w:t>
      </w:r>
      <w:r>
        <w:t xml:space="preserve"> </w:t>
      </w:r>
      <w:sdt>
        <w:sdtPr>
          <w:id w:val="705675763"/>
          <w:placeholder>
            <w:docPart w:val="7EEA01AE4A4E4E06B3F8ECECECC6A004"/>
          </w:placeholder>
          <w:date w:fullDate="2026-05-19T13:00:00Z">
            <w:dateFormat w:val="M/d/yyyy h:mm am/pm"/>
            <w:lid w:val="en-US"/>
            <w:storeMappedDataAs w:val="dateTime"/>
            <w:calendar w:val="gregorian"/>
          </w:date>
        </w:sdtPr>
        <w:sdtEndPr/>
        <w:sdtContent>
          <w:r w:rsidR="00835FC3">
            <w:t>5/19/2026 1:00 PM</w:t>
          </w:r>
        </w:sdtContent>
      </w:sdt>
      <w:r>
        <w:t xml:space="preserve">| </w:t>
      </w:r>
      <w:r>
        <w:rPr>
          <w:rStyle w:val="IntenseEmphasis"/>
        </w:rPr>
        <w:t>Location</w:t>
      </w:r>
      <w:r w:rsidR="00835FC3">
        <w:rPr>
          <w:rStyle w:val="IntenseEmphasis"/>
        </w:rPr>
        <w:t>:</w:t>
      </w:r>
      <w:r>
        <w:t xml:space="preserve"> </w:t>
      </w:r>
      <w:sdt>
        <w:sdtPr>
          <w:id w:val="465398058"/>
          <w:placeholder>
            <w:docPart w:val="7FA7361A31324182BA0510C8D14E041E"/>
          </w:placeholder>
          <w15:appearance w15:val="hidden"/>
        </w:sdtPr>
        <w:sdtEndPr/>
        <w:sdtContent>
          <w:r w:rsidR="00835FC3">
            <w:t>Library</w:t>
          </w:r>
        </w:sdtContent>
      </w:sdt>
    </w:p>
    <w:tbl>
      <w:tblPr>
        <w:tblW w:w="5000" w:type="pct"/>
        <w:tblBorders>
          <w:left w:val="single" w:sz="8" w:space="0" w:color="A5B592" w:themeColor="accen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eting participants"/>
      </w:tblPr>
      <w:tblGrid>
        <w:gridCol w:w="5396"/>
        <w:gridCol w:w="5394"/>
      </w:tblGrid>
      <w:tr w:rsidR="00D24F94" w14:paraId="1E06D32F" w14:textId="77777777" w:rsidTr="00835FC3">
        <w:trPr>
          <w:trHeight w:val="2988"/>
        </w:trPr>
        <w:tc>
          <w:tcPr>
            <w:tcW w:w="5476" w:type="dxa"/>
            <w:tcBorders>
              <w:right w:val="single" w:sz="8" w:space="0" w:color="A5B592" w:themeColor="accent1"/>
            </w:tcBorders>
          </w:tcPr>
          <w:tbl>
            <w:tblPr>
              <w:tblW w:w="5414" w:type="dxa"/>
              <w:tblInd w:w="1" w:type="dxa"/>
              <w:tblBorders>
                <w:left w:val="single" w:sz="4" w:space="0" w:color="F3A447" w:themeColor="accent2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Meeting participants 1"/>
            </w:tblPr>
            <w:tblGrid>
              <w:gridCol w:w="2436"/>
              <w:gridCol w:w="2978"/>
            </w:tblGrid>
            <w:tr w:rsidR="00D24F94" w14:paraId="4A402CF3" w14:textId="77777777" w:rsidTr="00835FC3">
              <w:trPr>
                <w:trHeight w:val="430"/>
              </w:trPr>
              <w:tc>
                <w:tcPr>
                  <w:tcW w:w="2436" w:type="dxa"/>
                  <w:tcBorders>
                    <w:left w:val="nil"/>
                  </w:tcBorders>
                </w:tcPr>
                <w:p w14:paraId="46DD9D45" w14:textId="77777777" w:rsidR="00D24F94" w:rsidRDefault="00685F6A">
                  <w:pPr>
                    <w:pStyle w:val="Heading3"/>
                  </w:pPr>
                  <w:r>
                    <w:t>Meeting called by</w:t>
                  </w:r>
                </w:p>
              </w:tc>
              <w:sdt>
                <w:sdtPr>
                  <w:id w:val="882985375"/>
                  <w:placeholder>
                    <w:docPart w:val="B8C8E1D8009C4CD483085458B0599202"/>
                  </w:placeholder>
                  <w15:appearance w15:val="hidden"/>
                </w:sdtPr>
                <w:sdtEndPr/>
                <w:sdtContent>
                  <w:tc>
                    <w:tcPr>
                      <w:tcW w:w="2978" w:type="dxa"/>
                      <w:tcBorders>
                        <w:right w:val="nil"/>
                      </w:tcBorders>
                    </w:tcPr>
                    <w:p w14:paraId="3EE74B4A" w14:textId="2EED3881" w:rsidR="00D24F94" w:rsidRDefault="00835FC3">
                      <w:pPr>
                        <w:spacing w:after="0"/>
                      </w:pPr>
                      <w:r>
                        <w:t>Jay Reid</w:t>
                      </w:r>
                    </w:p>
                  </w:tc>
                </w:sdtContent>
              </w:sdt>
            </w:tr>
            <w:tr w:rsidR="00D24F94" w14:paraId="762A1AB5" w14:textId="77777777" w:rsidTr="00835FC3">
              <w:trPr>
                <w:trHeight w:val="450"/>
              </w:trPr>
              <w:tc>
                <w:tcPr>
                  <w:tcW w:w="2436" w:type="dxa"/>
                  <w:tcBorders>
                    <w:left w:val="nil"/>
                  </w:tcBorders>
                </w:tcPr>
                <w:p w14:paraId="1B0942AB" w14:textId="77777777" w:rsidR="00D24F94" w:rsidRDefault="00685F6A">
                  <w:pPr>
                    <w:pStyle w:val="Heading3"/>
                  </w:pPr>
                  <w:r>
                    <w:t>Type of meeting</w:t>
                  </w:r>
                </w:p>
              </w:tc>
              <w:sdt>
                <w:sdtPr>
                  <w:id w:val="-1539655202"/>
                  <w:placeholder>
                    <w:docPart w:val="E7DD00A65582446B9A7E50D1D7CA065E"/>
                  </w:placeholder>
                  <w15:appearance w15:val="hidden"/>
                </w:sdtPr>
                <w:sdtEndPr/>
                <w:sdtContent>
                  <w:tc>
                    <w:tcPr>
                      <w:tcW w:w="2978" w:type="dxa"/>
                      <w:tcBorders>
                        <w:right w:val="nil"/>
                      </w:tcBorders>
                    </w:tcPr>
                    <w:p w14:paraId="4D4F4C2C" w14:textId="3B971852" w:rsidR="00D24F94" w:rsidRDefault="00835FC3">
                      <w:pPr>
                        <w:spacing w:after="0"/>
                      </w:pPr>
                      <w:r>
                        <w:t>Team Meeting</w:t>
                      </w:r>
                    </w:p>
                  </w:tc>
                </w:sdtContent>
              </w:sdt>
            </w:tr>
            <w:tr w:rsidR="00D24F94" w14:paraId="0000FB58" w14:textId="77777777" w:rsidTr="00835FC3">
              <w:trPr>
                <w:trHeight w:val="430"/>
              </w:trPr>
              <w:tc>
                <w:tcPr>
                  <w:tcW w:w="2436" w:type="dxa"/>
                  <w:tcBorders>
                    <w:left w:val="nil"/>
                  </w:tcBorders>
                </w:tcPr>
                <w:p w14:paraId="484F9314" w14:textId="77777777" w:rsidR="00D24F94" w:rsidRDefault="00685F6A">
                  <w:pPr>
                    <w:pStyle w:val="Heading3"/>
                  </w:pPr>
                  <w:r>
                    <w:t>Facilitator</w:t>
                  </w:r>
                </w:p>
              </w:tc>
              <w:sdt>
                <w:sdtPr>
                  <w:id w:val="-582762193"/>
                  <w:placeholder>
                    <w:docPart w:val="5A8A032F1293478A8FE2B7DC7C2CAD3A"/>
                  </w:placeholder>
                  <w15:appearance w15:val="hidden"/>
                </w:sdtPr>
                <w:sdtEndPr/>
                <w:sdtContent>
                  <w:tc>
                    <w:tcPr>
                      <w:tcW w:w="2978" w:type="dxa"/>
                      <w:tcBorders>
                        <w:right w:val="nil"/>
                      </w:tcBorders>
                    </w:tcPr>
                    <w:p w14:paraId="2FCA53E3" w14:textId="09EE3746" w:rsidR="00D24F94" w:rsidRDefault="00835FC3">
                      <w:pPr>
                        <w:spacing w:after="0"/>
                      </w:pPr>
                      <w:r>
                        <w:t>Max Eprile</w:t>
                      </w:r>
                    </w:p>
                  </w:tc>
                </w:sdtContent>
              </w:sdt>
            </w:tr>
            <w:tr w:rsidR="00D24F94" w14:paraId="72FBA904" w14:textId="77777777" w:rsidTr="00835FC3">
              <w:trPr>
                <w:trHeight w:val="430"/>
              </w:trPr>
              <w:tc>
                <w:tcPr>
                  <w:tcW w:w="2436" w:type="dxa"/>
                  <w:tcBorders>
                    <w:left w:val="nil"/>
                  </w:tcBorders>
                </w:tcPr>
                <w:p w14:paraId="40B70435" w14:textId="77777777" w:rsidR="00D24F94" w:rsidRDefault="00685F6A">
                  <w:pPr>
                    <w:pStyle w:val="Heading3"/>
                  </w:pPr>
                  <w:r>
                    <w:t>Note taker</w:t>
                  </w:r>
                </w:p>
              </w:tc>
              <w:sdt>
                <w:sdtPr>
                  <w:id w:val="-2138095640"/>
                  <w:placeholder>
                    <w:docPart w:val="F7C0764356B44C748E8C238769E4AA65"/>
                  </w:placeholder>
                  <w15:appearance w15:val="hidden"/>
                </w:sdtPr>
                <w:sdtEndPr/>
                <w:sdtContent>
                  <w:tc>
                    <w:tcPr>
                      <w:tcW w:w="2978" w:type="dxa"/>
                      <w:tcBorders>
                        <w:right w:val="nil"/>
                      </w:tcBorders>
                    </w:tcPr>
                    <w:p w14:paraId="482949A9" w14:textId="11B61FFD" w:rsidR="00D24F94" w:rsidRDefault="00835FC3">
                      <w:pPr>
                        <w:spacing w:after="0"/>
                      </w:pPr>
                      <w:r>
                        <w:t>Aiden Doull</w:t>
                      </w:r>
                    </w:p>
                  </w:tc>
                </w:sdtContent>
              </w:sdt>
            </w:tr>
            <w:tr w:rsidR="00D24F94" w14:paraId="5A22EDB3" w14:textId="77777777" w:rsidTr="00835FC3">
              <w:trPr>
                <w:trHeight w:val="430"/>
              </w:trPr>
              <w:tc>
                <w:tcPr>
                  <w:tcW w:w="2436" w:type="dxa"/>
                  <w:tcBorders>
                    <w:left w:val="nil"/>
                  </w:tcBorders>
                </w:tcPr>
                <w:p w14:paraId="3B8FE960" w14:textId="77777777" w:rsidR="00D24F94" w:rsidRDefault="00685F6A">
                  <w:pPr>
                    <w:pStyle w:val="Heading3"/>
                  </w:pPr>
                  <w:r>
                    <w:t>Timekeeper</w:t>
                  </w:r>
                </w:p>
              </w:tc>
              <w:tc>
                <w:tcPr>
                  <w:tcW w:w="2978" w:type="dxa"/>
                  <w:tcBorders>
                    <w:right w:val="nil"/>
                  </w:tcBorders>
                </w:tcPr>
                <w:sdt>
                  <w:sdtPr>
                    <w:id w:val="-90628238"/>
                    <w:placeholder>
                      <w:docPart w:val="0988E3ADB1AB4FF8AFA1ED5F6A5EC71E"/>
                    </w:placeholder>
                    <w15:appearance w15:val="hidden"/>
                  </w:sdtPr>
                  <w:sdtEndPr/>
                  <w:sdtContent>
                    <w:p w14:paraId="1AF8E982" w14:textId="5A3587CA" w:rsidR="00D24F94" w:rsidRDefault="00835FC3">
                      <w:pPr>
                        <w:spacing w:after="0"/>
                      </w:pPr>
                      <w:r>
                        <w:t>Gheorghe Botiz</w:t>
                      </w:r>
                    </w:p>
                  </w:sdtContent>
                </w:sdt>
              </w:tc>
            </w:tr>
          </w:tbl>
          <w:p w14:paraId="0905E531" w14:textId="77777777" w:rsidR="00D24F94" w:rsidRDefault="00D24F94">
            <w:pPr>
              <w:spacing w:after="0"/>
            </w:pPr>
          </w:p>
        </w:tc>
        <w:tc>
          <w:tcPr>
            <w:tcW w:w="5474" w:type="dxa"/>
            <w:tcBorders>
              <w:left w:val="single" w:sz="8" w:space="0" w:color="A5B592" w:themeColor="accent1"/>
            </w:tcBorders>
          </w:tcPr>
          <w:p w14:paraId="3AFF10E9" w14:textId="77777777" w:rsidR="00835FC3" w:rsidRDefault="00685F6A">
            <w:pPr>
              <w:spacing w:after="0"/>
            </w:pPr>
            <w:r>
              <w:t>Attendees</w:t>
            </w:r>
            <w:r w:rsidR="00835FC3">
              <w:t>:</w:t>
            </w:r>
          </w:p>
          <w:p w14:paraId="42363143" w14:textId="478B0301" w:rsidR="00D24F94" w:rsidRDefault="00685F6A">
            <w:pPr>
              <w:spacing w:after="0"/>
            </w:pPr>
            <w:r>
              <w:t xml:space="preserve"> </w:t>
            </w:r>
            <w:sdt>
              <w:sdtPr>
                <w:id w:val="503169330"/>
                <w:placeholder>
                  <w:docPart w:val="2501668962614AECABF6BD5FCD66A3A3"/>
                </w:placeholder>
                <w15:appearance w15:val="hidden"/>
              </w:sdtPr>
              <w:sdtEndPr/>
              <w:sdtContent>
                <w:r w:rsidR="00835FC3">
                  <w:t>Jay Reid, Max Eprile, Gheorghe Botiz &amp; Aiden Doull</w:t>
                </w:r>
              </w:sdtContent>
            </w:sdt>
          </w:p>
          <w:p w14:paraId="4BDA3A44" w14:textId="77777777" w:rsidR="00876420" w:rsidRDefault="00685F6A">
            <w:pPr>
              <w:spacing w:after="0"/>
            </w:pPr>
            <w:r>
              <w:t xml:space="preserve">Please bring </w:t>
            </w:r>
            <w:r w:rsidR="00876420">
              <w:t>#</w:t>
            </w:r>
          </w:p>
          <w:p w14:paraId="66747DB1" w14:textId="5C4B326C" w:rsidR="00D24F94" w:rsidRDefault="00835FC3">
            <w:pPr>
              <w:spacing w:after="0"/>
            </w:pPr>
            <w:r>
              <w:t>Notes</w:t>
            </w:r>
          </w:p>
        </w:tc>
      </w:tr>
    </w:tbl>
    <w:p w14:paraId="6A5F7B7C" w14:textId="77777777" w:rsidR="007B74FA" w:rsidRPr="007B74FA" w:rsidRDefault="007B74FA" w:rsidP="007B74FA"/>
    <w:p w14:paraId="6C114479" w14:textId="77777777" w:rsidR="00D24F94" w:rsidRDefault="00685F6A">
      <w:pPr>
        <w:pStyle w:val="Heading2"/>
      </w:pPr>
      <w:r>
        <w:t>Agenda Items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genda table"/>
      </w:tblPr>
      <w:tblGrid>
        <w:gridCol w:w="10800"/>
      </w:tblGrid>
      <w:tr w:rsidR="00D24F94" w14:paraId="31621A9B" w14:textId="77777777">
        <w:trPr>
          <w:tblHeader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Agenda title"/>
            </w:tblPr>
            <w:tblGrid>
              <w:gridCol w:w="6660"/>
              <w:gridCol w:w="2340"/>
              <w:gridCol w:w="1800"/>
            </w:tblGrid>
            <w:tr w:rsidR="00D24F94" w14:paraId="770E96D0" w14:textId="77777777">
              <w:tc>
                <w:tcPr>
                  <w:tcW w:w="6660" w:type="dxa"/>
                </w:tcPr>
                <w:p w14:paraId="6D7CBC88" w14:textId="77777777" w:rsidR="00D24F94" w:rsidRDefault="00685F6A">
                  <w:pPr>
                    <w:pStyle w:val="Heading3"/>
                  </w:pPr>
                  <w:r>
                    <w:t>Topic</w:t>
                  </w:r>
                </w:p>
              </w:tc>
              <w:tc>
                <w:tcPr>
                  <w:tcW w:w="2340" w:type="dxa"/>
                </w:tcPr>
                <w:p w14:paraId="6559A0DE" w14:textId="77777777" w:rsidR="00D24F94" w:rsidRDefault="00685F6A">
                  <w:pPr>
                    <w:pStyle w:val="Heading3"/>
                  </w:pPr>
                  <w:r>
                    <w:t>Presenter</w:t>
                  </w:r>
                </w:p>
              </w:tc>
              <w:tc>
                <w:tcPr>
                  <w:tcW w:w="1800" w:type="dxa"/>
                </w:tcPr>
                <w:p w14:paraId="3A7D6168" w14:textId="77777777" w:rsidR="00D24F94" w:rsidRDefault="00685F6A">
                  <w:pPr>
                    <w:pStyle w:val="Heading3"/>
                  </w:pPr>
                  <w:r>
                    <w:t>Time allotted</w:t>
                  </w:r>
                </w:p>
              </w:tc>
            </w:tr>
          </w:tbl>
          <w:p w14:paraId="05BCA712" w14:textId="77777777" w:rsidR="00D24F94" w:rsidRDefault="00D24F94">
            <w:pPr>
              <w:pStyle w:val="Heading3"/>
            </w:pPr>
          </w:p>
        </w:tc>
      </w:tr>
      <w:tr w:rsidR="00D24F94" w14:paraId="139E3DF7" w14:textId="77777777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4859" w:type="pct"/>
              <w:tblLook w:val="04A0" w:firstRow="1" w:lastRow="0" w:firstColumn="1" w:lastColumn="0" w:noHBand="0" w:noVBand="1"/>
              <w:tblDescription w:val="Agenda items"/>
            </w:tblPr>
            <w:tblGrid>
              <w:gridCol w:w="6658"/>
              <w:gridCol w:w="2409"/>
              <w:gridCol w:w="1419"/>
            </w:tblGrid>
            <w:tr w:rsidR="001326B8" w14:paraId="39287E32" w14:textId="77777777" w:rsidTr="001326B8">
              <w:sdt>
                <w:sdtPr>
                  <w:id w:val="2061053076"/>
                  <w:placeholder>
                    <w:docPart w:val="43F186C2792B4B51A80B278949BF19E9"/>
                  </w:placeholder>
                  <w15:appearance w15:val="hidden"/>
                </w:sdtPr>
                <w:sdtEndPr/>
                <w:sdtContent>
                  <w:tc>
                    <w:tcPr>
                      <w:tcW w:w="6658" w:type="dxa"/>
                    </w:tcPr>
                    <w:p w14:paraId="1BA38793" w14:textId="24074313" w:rsidR="001326B8" w:rsidRDefault="00835FC3">
                      <w:r>
                        <w:t>Discuss previous completed tasks</w:t>
                      </w:r>
                    </w:p>
                  </w:tc>
                </w:sdtContent>
              </w:sdt>
              <w:sdt>
                <w:sdtPr>
                  <w:id w:val="416301333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tc>
                    <w:tcPr>
                      <w:tcW w:w="2409" w:type="dxa"/>
                    </w:tcPr>
                    <w:p w14:paraId="6B94CF04" w14:textId="307E4D5E" w:rsidR="001326B8" w:rsidRDefault="00835FC3">
                      <w:r>
                        <w:t>Jay Reid</w:t>
                      </w:r>
                    </w:p>
                  </w:tc>
                </w:sdtContent>
              </w:sdt>
              <w:sdt>
                <w:sdtPr>
                  <w:id w:val="478045287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46D6CAA2" w14:textId="43FDD228" w:rsidR="001326B8" w:rsidRDefault="00835FC3">
                      <w:r>
                        <w:t>5</w:t>
                      </w:r>
                    </w:p>
                  </w:tc>
                </w:sdtContent>
              </w:sdt>
            </w:tr>
            <w:tr w:rsidR="001326B8" w14:paraId="4FE9BE10" w14:textId="77777777" w:rsidTr="001326B8">
              <w:sdt>
                <w:sdtPr>
                  <w:id w:val="-227545167"/>
                  <w:placeholder>
                    <w:docPart w:val="43F186C2792B4B51A80B278949BF19E9"/>
                  </w:placeholder>
                  <w15:appearance w15:val="hidden"/>
                </w:sdtPr>
                <w:sdtEndPr/>
                <w:sdtContent>
                  <w:tc>
                    <w:tcPr>
                      <w:tcW w:w="6658" w:type="dxa"/>
                    </w:tcPr>
                    <w:p w14:paraId="617E19BB" w14:textId="264060BF" w:rsidR="001326B8" w:rsidRDefault="00835FC3">
                      <w:r>
                        <w:t>Discuss the Developments beginning</w:t>
                      </w:r>
                    </w:p>
                  </w:tc>
                </w:sdtContent>
              </w:sdt>
              <w:sdt>
                <w:sdtPr>
                  <w:id w:val="-1036039328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tc>
                    <w:tcPr>
                      <w:tcW w:w="2409" w:type="dxa"/>
                    </w:tcPr>
                    <w:p w14:paraId="3DAE0568" w14:textId="3B1F65A4" w:rsidR="001326B8" w:rsidRDefault="00835FC3">
                      <w:r>
                        <w:t>Aiden Doull</w:t>
                      </w:r>
                    </w:p>
                  </w:tc>
                </w:sdtContent>
              </w:sdt>
              <w:sdt>
                <w:sdtPr>
                  <w:id w:val="-179668635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581244E4" w14:textId="4E051E4A" w:rsidR="001326B8" w:rsidRDefault="00835FC3">
                      <w:r>
                        <w:t>10</w:t>
                      </w:r>
                    </w:p>
                  </w:tc>
                </w:sdtContent>
              </w:sdt>
            </w:tr>
            <w:tr w:rsidR="001326B8" w14:paraId="378D71DF" w14:textId="77777777" w:rsidTr="001326B8">
              <w:sdt>
                <w:sdtPr>
                  <w:id w:val="-1352954585"/>
                  <w:placeholder>
                    <w:docPart w:val="43F186C2792B4B51A80B278949BF19E9"/>
                  </w:placeholder>
                  <w15:appearance w15:val="hidden"/>
                </w:sdtPr>
                <w:sdtEndPr/>
                <w:sdtContent>
                  <w:tc>
                    <w:tcPr>
                      <w:tcW w:w="6658" w:type="dxa"/>
                    </w:tcPr>
                    <w:p w14:paraId="552D407B" w14:textId="0A225873" w:rsidR="001326B8" w:rsidRDefault="00835FC3">
                      <w:r>
                        <w:t>Importing Work into GitHub</w:t>
                      </w:r>
                    </w:p>
                  </w:tc>
                </w:sdtContent>
              </w:sdt>
              <w:sdt>
                <w:sdtPr>
                  <w:id w:val="1686715925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tc>
                    <w:tcPr>
                      <w:tcW w:w="2409" w:type="dxa"/>
                    </w:tcPr>
                    <w:p w14:paraId="440F9243" w14:textId="13668318" w:rsidR="001326B8" w:rsidRDefault="00835FC3">
                      <w:r>
                        <w:t>Jay Reid</w:t>
                      </w:r>
                    </w:p>
                  </w:tc>
                </w:sdtContent>
              </w:sdt>
              <w:sdt>
                <w:sdtPr>
                  <w:id w:val="-727831273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246AFD8B" w14:textId="65983D83" w:rsidR="001326B8" w:rsidRDefault="00835FC3">
                      <w:r>
                        <w:t>10</w:t>
                      </w:r>
                    </w:p>
                  </w:tc>
                </w:sdtContent>
              </w:sdt>
            </w:tr>
            <w:tr w:rsidR="001326B8" w14:paraId="266BD16A" w14:textId="77777777" w:rsidTr="001326B8">
              <w:sdt>
                <w:sdtPr>
                  <w:id w:val="145789670"/>
                  <w:placeholder>
                    <w:docPart w:val="43F186C2792B4B51A80B278949BF19E9"/>
                  </w:placeholder>
                  <w15:appearance w15:val="hidden"/>
                </w:sdtPr>
                <w:sdtEndPr/>
                <w:sdtContent>
                  <w:tc>
                    <w:tcPr>
                      <w:tcW w:w="6658" w:type="dxa"/>
                    </w:tcPr>
                    <w:p w14:paraId="48565094" w14:textId="35FF7D6A" w:rsidR="001326B8" w:rsidRDefault="00835FC3">
                      <w:r>
                        <w:t>AOCB</w:t>
                      </w:r>
                    </w:p>
                  </w:tc>
                </w:sdtContent>
              </w:sdt>
              <w:sdt>
                <w:sdtPr>
                  <w:id w:val="-589615949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tc>
                    <w:tcPr>
                      <w:tcW w:w="2409" w:type="dxa"/>
                    </w:tcPr>
                    <w:p w14:paraId="325E0C11" w14:textId="0083D12D" w:rsidR="001326B8" w:rsidRDefault="00835FC3">
                      <w:r>
                        <w:t>Jay Reid</w:t>
                      </w:r>
                    </w:p>
                  </w:tc>
                </w:sdtContent>
              </w:sdt>
              <w:sdt>
                <w:sdtPr>
                  <w:id w:val="733512956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5D01BAE5" w14:textId="0FCB3DC5" w:rsidR="001326B8" w:rsidRDefault="00835FC3">
                      <w:r>
                        <w:t>5</w:t>
                      </w:r>
                    </w:p>
                  </w:tc>
                </w:sdtContent>
              </w:sdt>
            </w:tr>
          </w:tbl>
          <w:p w14:paraId="4444848F" w14:textId="77777777" w:rsidR="00D24F94" w:rsidRDefault="00D24F94">
            <w:pPr>
              <w:spacing w:after="0"/>
            </w:pPr>
          </w:p>
        </w:tc>
      </w:tr>
    </w:tbl>
    <w:p w14:paraId="1AE59F4F" w14:textId="77777777" w:rsidR="007B74FA" w:rsidRPr="007B74FA" w:rsidRDefault="007B74FA" w:rsidP="007B74FA"/>
    <w:p w14:paraId="761D4C6C" w14:textId="77777777" w:rsidR="00D24F94" w:rsidRDefault="00685F6A">
      <w:pPr>
        <w:pStyle w:val="Heading2"/>
      </w:pPr>
      <w:r>
        <w:t>Other Information</w:t>
      </w:r>
    </w:p>
    <w:p w14:paraId="5D09CA50" w14:textId="7C64AA10" w:rsidR="00D24F94" w:rsidRDefault="00685F6A">
      <w:r>
        <w:t xml:space="preserve">Observers </w:t>
      </w:r>
      <w:sdt>
        <w:sdtPr>
          <w:id w:val="-984927467"/>
          <w:placeholder>
            <w:docPart w:val="43180B12BC85457DB9F73B329F39C4C2"/>
          </w:placeholder>
          <w15:appearance w15:val="hidden"/>
        </w:sdtPr>
        <w:sdtEndPr/>
        <w:sdtContent>
          <w:r w:rsidR="00835FC3">
            <w:t>N/A</w:t>
          </w:r>
        </w:sdtContent>
      </w:sdt>
    </w:p>
    <w:p w14:paraId="5BA33B4C" w14:textId="1AFC4C5F" w:rsidR="00D24F94" w:rsidRDefault="00685F6A">
      <w:r>
        <w:t xml:space="preserve">Resources </w:t>
      </w:r>
      <w:sdt>
        <w:sdtPr>
          <w:id w:val="-329751391"/>
          <w:placeholder>
            <w:docPart w:val="379FFF557ECF49759FDA50BE05353CA1"/>
          </w:placeholder>
          <w15:appearance w15:val="hidden"/>
        </w:sdtPr>
        <w:sdtEndPr/>
        <w:sdtContent>
          <w:r w:rsidR="00835FC3">
            <w:t>Computers</w:t>
          </w:r>
        </w:sdtContent>
      </w:sdt>
    </w:p>
    <w:p w14:paraId="2026C374" w14:textId="57AC68DA" w:rsidR="00D24F94" w:rsidRDefault="00685F6A">
      <w:r>
        <w:t xml:space="preserve">Special notes </w:t>
      </w:r>
      <w:sdt>
        <w:sdtPr>
          <w:id w:val="-1074665517"/>
          <w:placeholder>
            <w:docPart w:val="46FE9DBD5B354E499AC2EA1F8A6737C9"/>
          </w:placeholder>
          <w15:appearance w15:val="hidden"/>
        </w:sdtPr>
        <w:sdtEndPr/>
        <w:sdtContent>
          <w:r w:rsidR="00835FC3">
            <w:t>N/A</w:t>
          </w:r>
        </w:sdtContent>
      </w:sdt>
    </w:p>
    <w:sectPr w:rsidR="00D24F94">
      <w:footerReference w:type="default" r:id="rId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8BEF9" w14:textId="77777777" w:rsidR="004766F1" w:rsidRDefault="004766F1">
      <w:r>
        <w:separator/>
      </w:r>
    </w:p>
  </w:endnote>
  <w:endnote w:type="continuationSeparator" w:id="0">
    <w:p w14:paraId="4E873E92" w14:textId="77777777" w:rsidR="004766F1" w:rsidRDefault="00476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DC342" w14:textId="77777777" w:rsidR="00D24F94" w:rsidRDefault="00685F6A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0D69A" w14:textId="77777777" w:rsidR="004766F1" w:rsidRDefault="004766F1">
      <w:r>
        <w:separator/>
      </w:r>
    </w:p>
  </w:footnote>
  <w:footnote w:type="continuationSeparator" w:id="0">
    <w:p w14:paraId="720BA3DD" w14:textId="77777777" w:rsidR="004766F1" w:rsidRDefault="004766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F6A"/>
    <w:rsid w:val="001326B8"/>
    <w:rsid w:val="004766F1"/>
    <w:rsid w:val="00501856"/>
    <w:rsid w:val="0051223B"/>
    <w:rsid w:val="00685F6A"/>
    <w:rsid w:val="007B74FA"/>
    <w:rsid w:val="007D0604"/>
    <w:rsid w:val="00835FC3"/>
    <w:rsid w:val="00876420"/>
    <w:rsid w:val="00B63B78"/>
    <w:rsid w:val="00D2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51D3A9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4FA"/>
  </w:style>
  <w:style w:type="paragraph" w:styleId="Heading1">
    <w:name w:val="heading 1"/>
    <w:basedOn w:val="Normal"/>
    <w:next w:val="Normal"/>
    <w:link w:val="Heading1Char"/>
    <w:uiPriority w:val="9"/>
    <w:qFormat/>
    <w:rsid w:val="007B74F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4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74F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4D26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4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4D26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4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4D26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4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3614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4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4D26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4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4D26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IntenseEmphasis">
    <w:name w:val="Intense Emphasis"/>
    <w:basedOn w:val="DefaultParagraphFont"/>
    <w:uiPriority w:val="21"/>
    <w:qFormat/>
    <w:rsid w:val="007B74FA"/>
    <w:rPr>
      <w:b/>
      <w:bCs/>
      <w:i/>
      <w:iCs/>
    </w:rPr>
  </w:style>
  <w:style w:type="paragraph" w:styleId="Footer">
    <w:name w:val="footer"/>
    <w:basedOn w:val="Normal"/>
    <w:link w:val="FooterChar"/>
    <w:uiPriority w:val="1"/>
    <w:unhideWhenUsed/>
    <w:pPr>
      <w:jc w:val="right"/>
    </w:pPr>
    <w:rPr>
      <w:color w:val="F3A447" w:themeColor="accent2"/>
    </w:rPr>
  </w:style>
  <w:style w:type="character" w:customStyle="1" w:styleId="FooterChar">
    <w:name w:val="Footer Char"/>
    <w:basedOn w:val="DefaultParagraphFont"/>
    <w:link w:val="Footer"/>
    <w:uiPriority w:val="1"/>
    <w:rPr>
      <w:color w:val="F3A447" w:themeColor="accent2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7B74FA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74F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B74FA"/>
    <w:rPr>
      <w:rFonts w:asciiTheme="majorHAnsi" w:eastAsiaTheme="majorEastAsia" w:hAnsiTheme="majorHAnsi" w:cstheme="majorBidi"/>
      <w:color w:val="444D26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F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4FA"/>
    <w:rPr>
      <w:rFonts w:asciiTheme="majorHAnsi" w:eastAsiaTheme="majorEastAsia" w:hAnsiTheme="majorHAnsi" w:cstheme="majorBidi"/>
      <w:color w:val="444D26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4FA"/>
    <w:rPr>
      <w:rFonts w:asciiTheme="majorHAnsi" w:eastAsiaTheme="majorEastAsia" w:hAnsiTheme="majorHAnsi" w:cstheme="majorBidi"/>
      <w:i/>
      <w:iCs/>
      <w:color w:val="444D26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4FA"/>
    <w:rPr>
      <w:rFonts w:asciiTheme="majorHAnsi" w:eastAsiaTheme="majorEastAsia" w:hAnsiTheme="majorHAnsi" w:cstheme="majorBidi"/>
      <w:i/>
      <w:iCs/>
      <w:color w:val="53614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4FA"/>
    <w:rPr>
      <w:rFonts w:asciiTheme="majorHAnsi" w:eastAsiaTheme="majorEastAsia" w:hAnsiTheme="majorHAnsi" w:cstheme="majorBidi"/>
      <w:b/>
      <w:bCs/>
      <w:color w:val="444D26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4FA"/>
    <w:rPr>
      <w:rFonts w:asciiTheme="majorHAnsi" w:eastAsiaTheme="majorEastAsia" w:hAnsiTheme="majorHAnsi" w:cstheme="majorBidi"/>
      <w:b/>
      <w:bCs/>
      <w:i/>
      <w:iCs/>
      <w:color w:val="444D26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74F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7B74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5B59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4FA"/>
    <w:rPr>
      <w:rFonts w:asciiTheme="majorHAnsi" w:eastAsiaTheme="majorEastAsia" w:hAnsiTheme="majorHAnsi" w:cstheme="majorBidi"/>
      <w:color w:val="A5B59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4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B74F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7B74FA"/>
    <w:rPr>
      <w:b/>
      <w:bCs/>
    </w:rPr>
  </w:style>
  <w:style w:type="character" w:styleId="Emphasis">
    <w:name w:val="Emphasis"/>
    <w:basedOn w:val="DefaultParagraphFont"/>
    <w:uiPriority w:val="20"/>
    <w:qFormat/>
    <w:rsid w:val="007B74FA"/>
    <w:rPr>
      <w:i/>
      <w:iCs/>
    </w:rPr>
  </w:style>
  <w:style w:type="paragraph" w:styleId="NoSpacing">
    <w:name w:val="No Spacing"/>
    <w:uiPriority w:val="1"/>
    <w:qFormat/>
    <w:rsid w:val="007B74F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B74F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4F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4FA"/>
    <w:pPr>
      <w:pBdr>
        <w:left w:val="single" w:sz="18" w:space="12" w:color="A5B59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A5B59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4FA"/>
    <w:rPr>
      <w:rFonts w:asciiTheme="majorHAnsi" w:eastAsiaTheme="majorEastAsia" w:hAnsiTheme="majorHAnsi" w:cstheme="majorBidi"/>
      <w:color w:val="A5B59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B74F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B74F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B74FA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B74F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74FA"/>
    <w:pPr>
      <w:outlineLvl w:val="9"/>
    </w:pPr>
  </w:style>
  <w:style w:type="table" w:styleId="PlainTable4">
    <w:name w:val="Plain Table 4"/>
    <w:basedOn w:val="TableNormal"/>
    <w:uiPriority w:val="44"/>
    <w:rsid w:val="00B63B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chard\AppData\Roaming\Microsoft\Templates\Team%20meeting%20agenda%20(inform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7D49CFF16664CADBAE7AFFAADA6F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07668-C9BC-4424-A259-D4FEC7601545}"/>
      </w:docPartPr>
      <w:docPartBody>
        <w:p w:rsidR="003F6E5F" w:rsidRDefault="00A45D0E">
          <w:pPr>
            <w:pStyle w:val="67D49CFF16664CADBAE7AFFAADA6F4A1"/>
          </w:pPr>
          <w:r>
            <w:t>Team Meeting</w:t>
          </w:r>
        </w:p>
      </w:docPartBody>
    </w:docPart>
    <w:docPart>
      <w:docPartPr>
        <w:name w:val="7EEA01AE4A4E4E06B3F8ECECECC6A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9D33E-B157-4DA5-99D4-64479F4A1B84}"/>
      </w:docPartPr>
      <w:docPartBody>
        <w:p w:rsidR="003F6E5F" w:rsidRDefault="00A45D0E">
          <w:pPr>
            <w:pStyle w:val="7EEA01AE4A4E4E06B3F8ECECECC6A004"/>
          </w:pPr>
          <w:r>
            <w:t>[Date | time]</w:t>
          </w:r>
        </w:p>
      </w:docPartBody>
    </w:docPart>
    <w:docPart>
      <w:docPartPr>
        <w:name w:val="7FA7361A31324182BA0510C8D14E0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866CED-AD48-4F51-A505-579A06F232E5}"/>
      </w:docPartPr>
      <w:docPartBody>
        <w:p w:rsidR="003F6E5F" w:rsidRDefault="00A45D0E">
          <w:pPr>
            <w:pStyle w:val="7FA7361A31324182BA0510C8D14E041E"/>
          </w:pPr>
          <w:r>
            <w:t>[Location]</w:t>
          </w:r>
        </w:p>
      </w:docPartBody>
    </w:docPart>
    <w:docPart>
      <w:docPartPr>
        <w:name w:val="B8C8E1D8009C4CD483085458B0599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24832-EC8A-497D-A0C1-72E4188FD87C}"/>
      </w:docPartPr>
      <w:docPartBody>
        <w:p w:rsidR="003F6E5F" w:rsidRDefault="00A45D0E">
          <w:pPr>
            <w:pStyle w:val="B8C8E1D8009C4CD483085458B0599202"/>
          </w:pPr>
          <w:r>
            <w:t>[Meeting called by]</w:t>
          </w:r>
        </w:p>
      </w:docPartBody>
    </w:docPart>
    <w:docPart>
      <w:docPartPr>
        <w:name w:val="E7DD00A65582446B9A7E50D1D7CA0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6FBD7-D606-4D88-8946-7BCB8A7C2056}"/>
      </w:docPartPr>
      <w:docPartBody>
        <w:p w:rsidR="003F6E5F" w:rsidRDefault="00A45D0E">
          <w:pPr>
            <w:pStyle w:val="E7DD00A65582446B9A7E50D1D7CA065E"/>
          </w:pPr>
          <w:r>
            <w:t>[Type of meeting]</w:t>
          </w:r>
        </w:p>
      </w:docPartBody>
    </w:docPart>
    <w:docPart>
      <w:docPartPr>
        <w:name w:val="5A8A032F1293478A8FE2B7DC7C2CA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53659-E3E1-4B95-A6E2-6F1B3930A488}"/>
      </w:docPartPr>
      <w:docPartBody>
        <w:p w:rsidR="003F6E5F" w:rsidRDefault="00A45D0E">
          <w:pPr>
            <w:pStyle w:val="5A8A032F1293478A8FE2B7DC7C2CAD3A"/>
          </w:pPr>
          <w:r>
            <w:t>[Facilitator]</w:t>
          </w:r>
        </w:p>
      </w:docPartBody>
    </w:docPart>
    <w:docPart>
      <w:docPartPr>
        <w:name w:val="F7C0764356B44C748E8C238769E4A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C34A9-CC9E-4DC1-BECB-986F58097D30}"/>
      </w:docPartPr>
      <w:docPartBody>
        <w:p w:rsidR="003F6E5F" w:rsidRDefault="00A45D0E">
          <w:pPr>
            <w:pStyle w:val="F7C0764356B44C748E8C238769E4AA65"/>
          </w:pPr>
          <w:r>
            <w:t>[Note taker]</w:t>
          </w:r>
        </w:p>
      </w:docPartBody>
    </w:docPart>
    <w:docPart>
      <w:docPartPr>
        <w:name w:val="0988E3ADB1AB4FF8AFA1ED5F6A5EC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A190BF-6079-48EB-B951-6E7DBD6E2091}"/>
      </w:docPartPr>
      <w:docPartBody>
        <w:p w:rsidR="003F6E5F" w:rsidRDefault="00A45D0E">
          <w:pPr>
            <w:pStyle w:val="0988E3ADB1AB4FF8AFA1ED5F6A5EC71E"/>
          </w:pPr>
          <w:r>
            <w:t>[Timekeeper]</w:t>
          </w:r>
        </w:p>
      </w:docPartBody>
    </w:docPart>
    <w:docPart>
      <w:docPartPr>
        <w:name w:val="2501668962614AECABF6BD5FCD66A3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0CDCF-47E3-4B31-A03E-E46262C5ADD6}"/>
      </w:docPartPr>
      <w:docPartBody>
        <w:p w:rsidR="003F6E5F" w:rsidRDefault="00A45D0E">
          <w:pPr>
            <w:pStyle w:val="2501668962614AECABF6BD5FCD66A3A3"/>
          </w:pPr>
          <w:r>
            <w:t>[Attendees]</w:t>
          </w:r>
        </w:p>
      </w:docPartBody>
    </w:docPart>
    <w:docPart>
      <w:docPartPr>
        <w:name w:val="43180B12BC85457DB9F73B329F39C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D4FB0-84AE-4CB4-9B6C-CAC9A7E4EABA}"/>
      </w:docPartPr>
      <w:docPartBody>
        <w:p w:rsidR="003F6E5F" w:rsidRDefault="00A45D0E">
          <w:pPr>
            <w:pStyle w:val="43180B12BC85457DB9F73B329F39C4C2"/>
          </w:pPr>
          <w:r>
            <w:t>[Observers]</w:t>
          </w:r>
        </w:p>
      </w:docPartBody>
    </w:docPart>
    <w:docPart>
      <w:docPartPr>
        <w:name w:val="379FFF557ECF49759FDA50BE05353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B892B-48B4-41A3-9A7F-8C7C080B5FB4}"/>
      </w:docPartPr>
      <w:docPartBody>
        <w:p w:rsidR="003F6E5F" w:rsidRDefault="00A45D0E">
          <w:pPr>
            <w:pStyle w:val="379FFF557ECF49759FDA50BE05353CA1"/>
          </w:pPr>
          <w:r>
            <w:t>[Resources]</w:t>
          </w:r>
        </w:p>
      </w:docPartBody>
    </w:docPart>
    <w:docPart>
      <w:docPartPr>
        <w:name w:val="46FE9DBD5B354E499AC2EA1F8A673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4DFF0-AAC9-4825-BBF1-D256CC30044D}"/>
      </w:docPartPr>
      <w:docPartBody>
        <w:p w:rsidR="003F6E5F" w:rsidRDefault="00A45D0E">
          <w:pPr>
            <w:pStyle w:val="46FE9DBD5B354E499AC2EA1F8A6737C9"/>
          </w:pPr>
          <w:r>
            <w:t>[Special notes]</w:t>
          </w:r>
        </w:p>
      </w:docPartBody>
    </w:docPart>
    <w:docPart>
      <w:docPartPr>
        <w:name w:val="43F186C2792B4B51A80B278949BF1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7C190-2726-4AE8-867A-12FA74F0443C}"/>
      </w:docPartPr>
      <w:docPartBody>
        <w:p w:rsidR="00E63F0A" w:rsidRDefault="003F6E5F" w:rsidP="003F6E5F">
          <w:pPr>
            <w:pStyle w:val="43F186C2792B4B51A80B278949BF19E9"/>
          </w:pPr>
          <w:r>
            <w:t>[Topic]</w:t>
          </w:r>
        </w:p>
      </w:docPartBody>
    </w:docPart>
    <w:docPart>
      <w:docPartPr>
        <w:name w:val="B7B67F95DA714F6FAD31515C8BCC4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077BF-6680-47C9-9F78-2555B3A1CDE2}"/>
      </w:docPartPr>
      <w:docPartBody>
        <w:p w:rsidR="00E63F0A" w:rsidRDefault="003F6E5F" w:rsidP="003F6E5F">
          <w:pPr>
            <w:pStyle w:val="B7B67F95DA714F6FAD31515C8BCC4CCD"/>
          </w:pPr>
          <w:r>
            <w:t>[Presenter]</w:t>
          </w:r>
        </w:p>
      </w:docPartBody>
    </w:docPart>
    <w:docPart>
      <w:docPartPr>
        <w:name w:val="CD1887BDD00643DFB88D5016CAE02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ED53B-2FE7-43AF-97B2-1CEBB0076362}"/>
      </w:docPartPr>
      <w:docPartBody>
        <w:p w:rsidR="00E63F0A" w:rsidRDefault="003F6E5F" w:rsidP="003F6E5F">
          <w:pPr>
            <w:pStyle w:val="CD1887BDD00643DFB88D5016CAE0214E"/>
          </w:pPr>
          <w:r>
            <w:t>[Time]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E5F"/>
    <w:rsid w:val="003F6E5F"/>
    <w:rsid w:val="007D0604"/>
    <w:rsid w:val="00A45D0E"/>
    <w:rsid w:val="00E6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7D49CFF16664CADBAE7AFFAADA6F4A1">
    <w:name w:val="67D49CFF16664CADBAE7AFFAADA6F4A1"/>
  </w:style>
  <w:style w:type="paragraph" w:customStyle="1" w:styleId="7EEA01AE4A4E4E06B3F8ECECECC6A004">
    <w:name w:val="7EEA01AE4A4E4E06B3F8ECECECC6A004"/>
  </w:style>
  <w:style w:type="paragraph" w:customStyle="1" w:styleId="7FA7361A31324182BA0510C8D14E041E">
    <w:name w:val="7FA7361A31324182BA0510C8D14E041E"/>
  </w:style>
  <w:style w:type="paragraph" w:customStyle="1" w:styleId="B8C8E1D8009C4CD483085458B0599202">
    <w:name w:val="B8C8E1D8009C4CD483085458B0599202"/>
  </w:style>
  <w:style w:type="paragraph" w:customStyle="1" w:styleId="E7DD00A65582446B9A7E50D1D7CA065E">
    <w:name w:val="E7DD00A65582446B9A7E50D1D7CA065E"/>
  </w:style>
  <w:style w:type="paragraph" w:customStyle="1" w:styleId="5A8A032F1293478A8FE2B7DC7C2CAD3A">
    <w:name w:val="5A8A032F1293478A8FE2B7DC7C2CAD3A"/>
  </w:style>
  <w:style w:type="paragraph" w:customStyle="1" w:styleId="F7C0764356B44C748E8C238769E4AA65">
    <w:name w:val="F7C0764356B44C748E8C238769E4AA65"/>
  </w:style>
  <w:style w:type="paragraph" w:customStyle="1" w:styleId="0988E3ADB1AB4FF8AFA1ED5F6A5EC71E">
    <w:name w:val="0988E3ADB1AB4FF8AFA1ED5F6A5EC71E"/>
  </w:style>
  <w:style w:type="paragraph" w:customStyle="1" w:styleId="2501668962614AECABF6BD5FCD66A3A3">
    <w:name w:val="2501668962614AECABF6BD5FCD66A3A3"/>
  </w:style>
  <w:style w:type="paragraph" w:customStyle="1" w:styleId="9D08EB5420D442E5BDF8D3BFF910DA85">
    <w:name w:val="9D08EB5420D442E5BDF8D3BFF910DA85"/>
  </w:style>
  <w:style w:type="paragraph" w:customStyle="1" w:styleId="52B72E5318F6437F811873F096C725F8">
    <w:name w:val="52B72E5318F6437F811873F096C725F8"/>
  </w:style>
  <w:style w:type="paragraph" w:customStyle="1" w:styleId="43180B12BC85457DB9F73B329F39C4C2">
    <w:name w:val="43180B12BC85457DB9F73B329F39C4C2"/>
  </w:style>
  <w:style w:type="paragraph" w:customStyle="1" w:styleId="379FFF557ECF49759FDA50BE05353CA1">
    <w:name w:val="379FFF557ECF49759FDA50BE05353CA1"/>
  </w:style>
  <w:style w:type="paragraph" w:customStyle="1" w:styleId="46FE9DBD5B354E499AC2EA1F8A6737C9">
    <w:name w:val="46FE9DBD5B354E499AC2EA1F8A6737C9"/>
  </w:style>
  <w:style w:type="paragraph" w:customStyle="1" w:styleId="43F186C2792B4B51A80B278949BF19E9">
    <w:name w:val="43F186C2792B4B51A80B278949BF19E9"/>
    <w:rsid w:val="003F6E5F"/>
  </w:style>
  <w:style w:type="paragraph" w:customStyle="1" w:styleId="B7B67F95DA714F6FAD31515C8BCC4CCD">
    <w:name w:val="B7B67F95DA714F6FAD31515C8BCC4CCD"/>
    <w:rsid w:val="003F6E5F"/>
  </w:style>
  <w:style w:type="paragraph" w:customStyle="1" w:styleId="CD1887BDD00643DFB88D5016CAE0214E">
    <w:name w:val="CD1887BDD00643DFB88D5016CAE0214E"/>
    <w:rsid w:val="003F6E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CF37E99-131F-48A3-97B1-A68DC6AEE3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Team meeting agenda (informal)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2026-05-19T11:47:00Z</dcterms:created>
  <dcterms:modified xsi:type="dcterms:W3CDTF">2026-05-19T11:47:00Z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TC034630729991</vt:lpwstr>
  </property>
</Properties>
</file>