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381209846"/>
        <w:placeholder>
          <w:docPart w:val="67D49CFF16664CADBAE7AFFAADA6F4A1"/>
        </w:placeholder>
        <w15:appearance w15:val="hidden"/>
      </w:sdtPr>
      <w:sdtEndPr/>
      <w:sdtContent>
        <w:p w14:paraId="0D1F1D05" w14:textId="77777777" w:rsidR="00D24F94" w:rsidRDefault="007B74FA">
          <w:pPr>
            <w:pStyle w:val="Heading1"/>
          </w:pPr>
          <w:r>
            <w:t>Team Meeting Agenda</w:t>
          </w:r>
        </w:p>
      </w:sdtContent>
    </w:sdt>
    <w:p w14:paraId="7DA9007C" w14:textId="32D1B060" w:rsidR="00D24F94" w:rsidRDefault="00685F6A">
      <w:pPr>
        <w:pBdr>
          <w:top w:val="single" w:sz="4" w:space="1" w:color="444D26" w:themeColor="text2"/>
        </w:pBdr>
        <w:spacing w:after="240"/>
        <w:jc w:val="right"/>
      </w:pPr>
      <w:r>
        <w:rPr>
          <w:rStyle w:val="IntenseEmphasis"/>
        </w:rPr>
        <w:t>Date | time</w:t>
      </w:r>
      <w:r>
        <w:t xml:space="preserve"> </w:t>
      </w:r>
      <w:sdt>
        <w:sdtPr>
          <w:id w:val="705675763"/>
          <w:placeholder>
            <w:docPart w:val="7EEA01AE4A4E4E06B3F8ECECECC6A004"/>
          </w:placeholder>
          <w:date w:fullDate="2026-04-28T12:15:00Z">
            <w:dateFormat w:val="M/d/yyyy h:mm am/pm"/>
            <w:lid w:val="en-US"/>
            <w:storeMappedDataAs w:val="dateTime"/>
            <w:calendar w:val="gregorian"/>
          </w:date>
        </w:sdtPr>
        <w:sdtEndPr/>
        <w:sdtContent>
          <w:r w:rsidR="00295649">
            <w:t>4</w:t>
          </w:r>
          <w:r w:rsidR="00D43B0C">
            <w:t>/2</w:t>
          </w:r>
          <w:r w:rsidR="00295649">
            <w:t>8</w:t>
          </w:r>
          <w:r w:rsidR="00D43B0C">
            <w:t>/202</w:t>
          </w:r>
          <w:r w:rsidR="00CA0368">
            <w:t>6</w:t>
          </w:r>
          <w:r w:rsidR="00D43B0C">
            <w:t xml:space="preserve"> 1</w:t>
          </w:r>
          <w:r w:rsidR="00CA0368">
            <w:t>2</w:t>
          </w:r>
          <w:r w:rsidR="00D43B0C">
            <w:t>:15 PM</w:t>
          </w:r>
        </w:sdtContent>
      </w:sdt>
      <w:r>
        <w:t xml:space="preserve">| </w:t>
      </w:r>
      <w:r>
        <w:rPr>
          <w:rStyle w:val="IntenseEmphasis"/>
        </w:rPr>
        <w:t>Location</w:t>
      </w:r>
      <w:r>
        <w:t xml:space="preserve"> </w:t>
      </w:r>
      <w:sdt>
        <w:sdtPr>
          <w:id w:val="465398058"/>
          <w:placeholder>
            <w:docPart w:val="7FA7361A31324182BA0510C8D14E041E"/>
          </w:placeholder>
          <w15:appearance w15:val="hidden"/>
        </w:sdtPr>
        <w:sdtEndPr/>
        <w:sdtContent>
          <w:r w:rsidR="00D43B0C">
            <w:t>Edinburgh College – Milton Road</w:t>
          </w:r>
        </w:sdtContent>
      </w:sdt>
    </w:p>
    <w:tbl>
      <w:tblPr>
        <w:tblW w:w="5000" w:type="pct"/>
        <w:tblBorders>
          <w:left w:val="single" w:sz="8" w:space="0" w:color="A5B592" w:themeColor="accen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eting participants"/>
      </w:tblPr>
      <w:tblGrid>
        <w:gridCol w:w="5395"/>
        <w:gridCol w:w="5395"/>
      </w:tblGrid>
      <w:tr w:rsidR="00D24F94" w14:paraId="3B0C8E64" w14:textId="77777777">
        <w:tc>
          <w:tcPr>
            <w:tcW w:w="5400" w:type="dxa"/>
            <w:tcBorders>
              <w:right w:val="single" w:sz="8" w:space="0" w:color="A5B592" w:themeColor="accent1"/>
            </w:tcBorders>
          </w:tcPr>
          <w:tbl>
            <w:tblPr>
              <w:tblW w:w="5335" w:type="dxa"/>
              <w:tblInd w:w="1" w:type="dxa"/>
              <w:tblBorders>
                <w:left w:val="single" w:sz="4" w:space="0" w:color="F3A447" w:themeColor="accent2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Meeting participants 1"/>
            </w:tblPr>
            <w:tblGrid>
              <w:gridCol w:w="2400"/>
              <w:gridCol w:w="2935"/>
            </w:tblGrid>
            <w:tr w:rsidR="00D24F94" w14:paraId="7E1D0C28" w14:textId="77777777">
              <w:tc>
                <w:tcPr>
                  <w:tcW w:w="2400" w:type="dxa"/>
                  <w:tcBorders>
                    <w:left w:val="nil"/>
                  </w:tcBorders>
                </w:tcPr>
                <w:p w14:paraId="578493AD" w14:textId="77777777" w:rsidR="00D24F94" w:rsidRDefault="00685F6A">
                  <w:pPr>
                    <w:pStyle w:val="Heading3"/>
                  </w:pPr>
                  <w:r>
                    <w:t>Meeting called by</w:t>
                  </w:r>
                </w:p>
              </w:tc>
              <w:sdt>
                <w:sdtPr>
                  <w:id w:val="882985375"/>
                  <w:placeholder>
                    <w:docPart w:val="B8C8E1D8009C4CD483085458B0599202"/>
                  </w:placeholder>
                  <w15:appearance w15:val="hidden"/>
                </w:sdtPr>
                <w:sdtEndPr/>
                <w:sdtContent>
                  <w:tc>
                    <w:tcPr>
                      <w:tcW w:w="2935" w:type="dxa"/>
                      <w:tcBorders>
                        <w:right w:val="nil"/>
                      </w:tcBorders>
                    </w:tcPr>
                    <w:p w14:paraId="14222CCA" w14:textId="7B8DFA1F" w:rsidR="00D24F94" w:rsidRDefault="00295649">
                      <w:pPr>
                        <w:spacing w:after="0"/>
                      </w:pPr>
                      <w:r>
                        <w:t>Jay Reid</w:t>
                      </w:r>
                    </w:p>
                  </w:tc>
                </w:sdtContent>
              </w:sdt>
            </w:tr>
            <w:tr w:rsidR="00D24F94" w14:paraId="0F1632D5" w14:textId="77777777">
              <w:tc>
                <w:tcPr>
                  <w:tcW w:w="2400" w:type="dxa"/>
                  <w:tcBorders>
                    <w:left w:val="nil"/>
                  </w:tcBorders>
                </w:tcPr>
                <w:p w14:paraId="3B686560" w14:textId="77777777" w:rsidR="00D24F94" w:rsidRDefault="00685F6A">
                  <w:pPr>
                    <w:pStyle w:val="Heading3"/>
                  </w:pPr>
                  <w:r>
                    <w:t>Type of meeting</w:t>
                  </w:r>
                </w:p>
              </w:tc>
              <w:sdt>
                <w:sdtPr>
                  <w:id w:val="-1539655202"/>
                  <w:placeholder>
                    <w:docPart w:val="E7DD00A65582446B9A7E50D1D7CA065E"/>
                  </w:placeholder>
                  <w15:appearance w15:val="hidden"/>
                </w:sdtPr>
                <w:sdtEndPr/>
                <w:sdtContent>
                  <w:tc>
                    <w:tcPr>
                      <w:tcW w:w="2935" w:type="dxa"/>
                      <w:tcBorders>
                        <w:right w:val="nil"/>
                      </w:tcBorders>
                    </w:tcPr>
                    <w:p w14:paraId="2F05DDAE" w14:textId="4C7DB026" w:rsidR="00D24F94" w:rsidRDefault="00295649">
                      <w:pPr>
                        <w:spacing w:after="0"/>
                      </w:pPr>
                      <w:r>
                        <w:t>Design Phase beginning</w:t>
                      </w:r>
                    </w:p>
                  </w:tc>
                </w:sdtContent>
              </w:sdt>
            </w:tr>
            <w:tr w:rsidR="00D24F94" w14:paraId="16BBF923" w14:textId="77777777">
              <w:tc>
                <w:tcPr>
                  <w:tcW w:w="2400" w:type="dxa"/>
                  <w:tcBorders>
                    <w:left w:val="nil"/>
                  </w:tcBorders>
                </w:tcPr>
                <w:p w14:paraId="61A8C7F4" w14:textId="77777777" w:rsidR="00D24F94" w:rsidRDefault="00685F6A">
                  <w:pPr>
                    <w:pStyle w:val="Heading3"/>
                  </w:pPr>
                  <w:r>
                    <w:t>Facilitator</w:t>
                  </w:r>
                </w:p>
              </w:tc>
              <w:sdt>
                <w:sdtPr>
                  <w:id w:val="-582762193"/>
                  <w:placeholder>
                    <w:docPart w:val="5A8A032F1293478A8FE2B7DC7C2CAD3A"/>
                  </w:placeholder>
                  <w15:appearance w15:val="hidden"/>
                </w:sdtPr>
                <w:sdtEndPr/>
                <w:sdtContent>
                  <w:tc>
                    <w:tcPr>
                      <w:tcW w:w="2935" w:type="dxa"/>
                      <w:tcBorders>
                        <w:right w:val="nil"/>
                      </w:tcBorders>
                    </w:tcPr>
                    <w:p w14:paraId="230BCCC9" w14:textId="278D6A76" w:rsidR="00D24F94" w:rsidRDefault="002E2538">
                      <w:pPr>
                        <w:spacing w:after="0"/>
                      </w:pPr>
                      <w:r>
                        <w:t>Jay Reid</w:t>
                      </w:r>
                    </w:p>
                  </w:tc>
                </w:sdtContent>
              </w:sdt>
            </w:tr>
            <w:tr w:rsidR="00D24F94" w14:paraId="752D98DF" w14:textId="77777777">
              <w:tc>
                <w:tcPr>
                  <w:tcW w:w="2400" w:type="dxa"/>
                  <w:tcBorders>
                    <w:left w:val="nil"/>
                  </w:tcBorders>
                </w:tcPr>
                <w:p w14:paraId="44517D72" w14:textId="77777777" w:rsidR="00D24F94" w:rsidRDefault="00685F6A">
                  <w:pPr>
                    <w:pStyle w:val="Heading3"/>
                  </w:pPr>
                  <w:r>
                    <w:t>Note taker</w:t>
                  </w:r>
                </w:p>
              </w:tc>
              <w:sdt>
                <w:sdtPr>
                  <w:id w:val="-2138095640"/>
                  <w:placeholder>
                    <w:docPart w:val="F7C0764356B44C748E8C238769E4AA65"/>
                  </w:placeholder>
                  <w15:appearance w15:val="hidden"/>
                </w:sdtPr>
                <w:sdtEndPr/>
                <w:sdtContent>
                  <w:tc>
                    <w:tcPr>
                      <w:tcW w:w="2935" w:type="dxa"/>
                      <w:tcBorders>
                        <w:right w:val="nil"/>
                      </w:tcBorders>
                    </w:tcPr>
                    <w:p w14:paraId="05464E11" w14:textId="7D12FFD8" w:rsidR="00D24F94" w:rsidRDefault="002E2538">
                      <w:pPr>
                        <w:spacing w:after="0"/>
                      </w:pPr>
                      <w:r>
                        <w:t>Aiden Doull</w:t>
                      </w:r>
                    </w:p>
                  </w:tc>
                </w:sdtContent>
              </w:sdt>
            </w:tr>
            <w:tr w:rsidR="00D24F94" w14:paraId="7774F886" w14:textId="77777777">
              <w:tc>
                <w:tcPr>
                  <w:tcW w:w="2400" w:type="dxa"/>
                  <w:tcBorders>
                    <w:left w:val="nil"/>
                  </w:tcBorders>
                </w:tcPr>
                <w:p w14:paraId="714E93C7" w14:textId="77777777" w:rsidR="00D24F94" w:rsidRDefault="00685F6A">
                  <w:pPr>
                    <w:pStyle w:val="Heading3"/>
                  </w:pPr>
                  <w:r>
                    <w:t>Timekeeper</w:t>
                  </w:r>
                </w:p>
              </w:tc>
              <w:tc>
                <w:tcPr>
                  <w:tcW w:w="2935" w:type="dxa"/>
                  <w:tcBorders>
                    <w:right w:val="nil"/>
                  </w:tcBorders>
                </w:tcPr>
                <w:sdt>
                  <w:sdtPr>
                    <w:id w:val="-90628238"/>
                    <w:placeholder>
                      <w:docPart w:val="0988E3ADB1AB4FF8AFA1ED5F6A5EC71E"/>
                    </w:placeholder>
                    <w15:appearance w15:val="hidden"/>
                  </w:sdtPr>
                  <w:sdtEndPr/>
                  <w:sdtContent>
                    <w:p w14:paraId="6E88215E" w14:textId="47879932" w:rsidR="00D24F94" w:rsidRDefault="002E2538">
                      <w:pPr>
                        <w:spacing w:after="0"/>
                      </w:pPr>
                      <w:r>
                        <w:t>Gheorghe Botiz</w:t>
                      </w:r>
                    </w:p>
                  </w:sdtContent>
                </w:sdt>
              </w:tc>
            </w:tr>
          </w:tbl>
          <w:p w14:paraId="5D6F23BD" w14:textId="77777777" w:rsidR="00D24F94" w:rsidRDefault="00D24F94">
            <w:pPr>
              <w:spacing w:after="0"/>
            </w:pPr>
          </w:p>
        </w:tc>
        <w:tc>
          <w:tcPr>
            <w:tcW w:w="5400" w:type="dxa"/>
            <w:tcBorders>
              <w:left w:val="single" w:sz="8" w:space="0" w:color="A5B592" w:themeColor="accent1"/>
            </w:tcBorders>
          </w:tcPr>
          <w:p w14:paraId="0BBAFBA1" w14:textId="504D21B5" w:rsidR="00D24F94" w:rsidRDefault="00D43B0C">
            <w:pPr>
              <w:spacing w:after="0"/>
            </w:pPr>
            <w:r>
              <w:t xml:space="preserve">Attendees: </w:t>
            </w:r>
            <w:r w:rsidR="002E2538">
              <w:t>Jay Reid, Aiden Doull, Gheorghe Botiz, Max Elpris</w:t>
            </w:r>
          </w:p>
          <w:p w14:paraId="1F540D88" w14:textId="113E23D1" w:rsidR="00D24F94" w:rsidRDefault="00685F6A">
            <w:pPr>
              <w:spacing w:after="0"/>
            </w:pPr>
            <w:r>
              <w:t xml:space="preserve">Please read </w:t>
            </w:r>
            <w:sdt>
              <w:sdtPr>
                <w:id w:val="55895789"/>
                <w:placeholder>
                  <w:docPart w:val="9D08EB5420D442E5BDF8D3BFF910DA85"/>
                </w:placeholder>
                <w15:appearance w15:val="hidden"/>
              </w:sdtPr>
              <w:sdtEndPr/>
              <w:sdtContent>
                <w:r w:rsidR="00D43B0C">
                  <w:t xml:space="preserve">: </w:t>
                </w:r>
                <w:r w:rsidR="00A55108">
                  <w:t>Analysis Report</w:t>
                </w:r>
              </w:sdtContent>
            </w:sdt>
          </w:p>
          <w:p w14:paraId="7697DD2A" w14:textId="3420514A" w:rsidR="00D24F94" w:rsidRDefault="00685F6A">
            <w:pPr>
              <w:spacing w:after="0"/>
            </w:pPr>
            <w:r>
              <w:t xml:space="preserve">Please bring </w:t>
            </w:r>
            <w:sdt>
              <w:sdtPr>
                <w:id w:val="-1976213528"/>
                <w:placeholder>
                  <w:docPart w:val="52B72E5318F6437F811873F096C725F8"/>
                </w:placeholder>
                <w15:appearance w15:val="hidden"/>
              </w:sdtPr>
              <w:sdtEndPr/>
              <w:sdtContent>
                <w:r w:rsidR="00CA0368">
                  <w:t>: p</w:t>
                </w:r>
                <w:r w:rsidR="00D43B0C">
                  <w:t>en, note pad</w:t>
                </w:r>
              </w:sdtContent>
            </w:sdt>
          </w:p>
        </w:tc>
      </w:tr>
    </w:tbl>
    <w:p w14:paraId="6BBF6F29" w14:textId="77777777" w:rsidR="007B74FA" w:rsidRDefault="007B74FA">
      <w:pPr>
        <w:pStyle w:val="Heading2"/>
      </w:pPr>
    </w:p>
    <w:p w14:paraId="2A187A1F" w14:textId="77777777" w:rsidR="007B74FA" w:rsidRPr="007B74FA" w:rsidRDefault="007B74FA" w:rsidP="007B74FA"/>
    <w:p w14:paraId="0811C56A" w14:textId="77777777" w:rsidR="00D24F94" w:rsidRDefault="00685F6A">
      <w:pPr>
        <w:pStyle w:val="Heading2"/>
      </w:pPr>
      <w:r>
        <w:t>Agenda Items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Agenda table"/>
      </w:tblPr>
      <w:tblGrid>
        <w:gridCol w:w="10800"/>
      </w:tblGrid>
      <w:tr w:rsidR="00D24F94" w14:paraId="49555BA2" w14:textId="77777777">
        <w:trPr>
          <w:tblHeader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Agenda title"/>
            </w:tblPr>
            <w:tblGrid>
              <w:gridCol w:w="6660"/>
              <w:gridCol w:w="2340"/>
              <w:gridCol w:w="1800"/>
            </w:tblGrid>
            <w:tr w:rsidR="00D24F94" w14:paraId="783E3D5C" w14:textId="77777777">
              <w:tc>
                <w:tcPr>
                  <w:tcW w:w="6660" w:type="dxa"/>
                </w:tcPr>
                <w:p w14:paraId="2CCF384B" w14:textId="77777777" w:rsidR="00D24F94" w:rsidRDefault="00685F6A">
                  <w:pPr>
                    <w:pStyle w:val="Heading3"/>
                  </w:pPr>
                  <w:r>
                    <w:t>Topic</w:t>
                  </w:r>
                </w:p>
              </w:tc>
              <w:tc>
                <w:tcPr>
                  <w:tcW w:w="2340" w:type="dxa"/>
                </w:tcPr>
                <w:p w14:paraId="24AF6559" w14:textId="77777777" w:rsidR="00D24F94" w:rsidRDefault="00685F6A">
                  <w:pPr>
                    <w:pStyle w:val="Heading3"/>
                  </w:pPr>
                  <w:r>
                    <w:t>Presenter</w:t>
                  </w:r>
                </w:p>
              </w:tc>
              <w:tc>
                <w:tcPr>
                  <w:tcW w:w="1800" w:type="dxa"/>
                </w:tcPr>
                <w:p w14:paraId="77CFC179" w14:textId="77777777" w:rsidR="00D24F94" w:rsidRDefault="00685F6A">
                  <w:pPr>
                    <w:pStyle w:val="Heading3"/>
                  </w:pPr>
                  <w:r>
                    <w:t>Time allotted</w:t>
                  </w:r>
                </w:p>
              </w:tc>
            </w:tr>
          </w:tbl>
          <w:p w14:paraId="06C4DCC0" w14:textId="77777777" w:rsidR="00D24F94" w:rsidRDefault="00D24F94">
            <w:pPr>
              <w:pStyle w:val="Heading3"/>
            </w:pPr>
          </w:p>
        </w:tc>
      </w:tr>
      <w:tr w:rsidR="00D24F94" w14:paraId="04FB1C60" w14:textId="77777777"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4859" w:type="pct"/>
              <w:tblLook w:val="04A0" w:firstRow="1" w:lastRow="0" w:firstColumn="1" w:lastColumn="0" w:noHBand="0" w:noVBand="1"/>
              <w:tblDescription w:val="Agenda items"/>
            </w:tblPr>
            <w:tblGrid>
              <w:gridCol w:w="6658"/>
              <w:gridCol w:w="2409"/>
              <w:gridCol w:w="1419"/>
            </w:tblGrid>
            <w:tr w:rsidR="00E66D33" w14:paraId="696747E2" w14:textId="77777777" w:rsidTr="001326B8">
              <w:tc>
                <w:tcPr>
                  <w:tcW w:w="6658" w:type="dxa"/>
                </w:tcPr>
                <w:p w14:paraId="42A3C5B8" w14:textId="17896F64" w:rsidR="00E66D33" w:rsidRDefault="00DC1DD7">
                  <w:r>
                    <w:t>Present Tasks completed over week</w:t>
                  </w:r>
                </w:p>
              </w:tc>
              <w:sdt>
                <w:sdtPr>
                  <w:id w:val="466635568"/>
                  <w:placeholder>
                    <w:docPart w:val="AFD8253E83654C60AC4BA17957B9F570"/>
                  </w:placeholder>
                  <w15:appearance w15:val="hidden"/>
                </w:sdtPr>
                <w:sdtEndPr/>
                <w:sdtContent>
                  <w:tc>
                    <w:tcPr>
                      <w:tcW w:w="2409" w:type="dxa"/>
                    </w:tcPr>
                    <w:p w14:paraId="1FE4FB36" w14:textId="7E8F566B" w:rsidR="00E66D33" w:rsidRDefault="005B42CB">
                      <w:r>
                        <w:t>All</w:t>
                      </w:r>
                    </w:p>
                  </w:tc>
                </w:sdtContent>
              </w:sdt>
              <w:sdt>
                <w:sdtPr>
                  <w:id w:val="1325088406"/>
                  <w:placeholder>
                    <w:docPart w:val="9E33D2D95AC0431BBD2694CBA0C75459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2E861884" w14:textId="4D4E6AE0" w:rsidR="00E66D33" w:rsidRDefault="00DC1DD7">
                      <w:r>
                        <w:t>1</w:t>
                      </w:r>
                      <w:r w:rsidR="005B42CB">
                        <w:t>0</w:t>
                      </w:r>
                      <w:r w:rsidR="00E66D33">
                        <w:t xml:space="preserve"> minutes</w:t>
                      </w:r>
                    </w:p>
                  </w:tc>
                </w:sdtContent>
              </w:sdt>
            </w:tr>
            <w:tr w:rsidR="001326B8" w14:paraId="3E9A99D1" w14:textId="77777777" w:rsidTr="001326B8">
              <w:sdt>
                <w:sdtPr>
                  <w:id w:val="2061053076"/>
                  <w:placeholder>
                    <w:docPart w:val="43F186C2792B4B51A80B278949BF19E9"/>
                  </w:placeholder>
                  <w15:appearance w15:val="hidden"/>
                </w:sdtPr>
                <w:sdtEndPr/>
                <w:sdtContent>
                  <w:tc>
                    <w:tcPr>
                      <w:tcW w:w="6658" w:type="dxa"/>
                    </w:tcPr>
                    <w:p w14:paraId="6AA9444B" w14:textId="1A0ED4FE" w:rsidR="001326B8" w:rsidRDefault="00295649">
                      <w:r>
                        <w:t>Decide</w:t>
                      </w:r>
                      <w:r w:rsidR="00DC1DD7">
                        <w:t xml:space="preserve"> on Design and scope</w:t>
                      </w:r>
                    </w:p>
                  </w:tc>
                </w:sdtContent>
              </w:sdt>
              <w:sdt>
                <w:sdtPr>
                  <w:id w:val="416301333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tc>
                    <w:tcPr>
                      <w:tcW w:w="2409" w:type="dxa"/>
                    </w:tcPr>
                    <w:p w14:paraId="7AADE768" w14:textId="25327C0E" w:rsidR="001326B8" w:rsidRDefault="00D43B0C">
                      <w:r>
                        <w:t>Facilitator</w:t>
                      </w:r>
                    </w:p>
                  </w:tc>
                </w:sdtContent>
              </w:sdt>
              <w:sdt>
                <w:sdtPr>
                  <w:id w:val="478045287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7C936BC7" w14:textId="21F91000" w:rsidR="001326B8" w:rsidRDefault="00DC1DD7">
                      <w:r>
                        <w:t>10</w:t>
                      </w:r>
                      <w:r w:rsidR="00D43B0C">
                        <w:t xml:space="preserve"> minutes</w:t>
                      </w:r>
                    </w:p>
                  </w:tc>
                </w:sdtContent>
              </w:sdt>
            </w:tr>
            <w:tr w:rsidR="001326B8" w14:paraId="262BC80F" w14:textId="77777777" w:rsidTr="001326B8">
              <w:sdt>
                <w:sdtPr>
                  <w:id w:val="-227545167"/>
                  <w:placeholder>
                    <w:docPart w:val="43F186C2792B4B51A80B278949BF19E9"/>
                  </w:placeholder>
                  <w15:appearance w15:val="hidden"/>
                </w:sdtPr>
                <w:sdtEndPr/>
                <w:sdtContent>
                  <w:tc>
                    <w:tcPr>
                      <w:tcW w:w="6658" w:type="dxa"/>
                    </w:tcPr>
                    <w:p w14:paraId="4C0BCFC0" w14:textId="2C895C08" w:rsidR="001326B8" w:rsidRDefault="00DC1DD7">
                      <w:r>
                        <w:t>Log tasks to be completed</w:t>
                      </w:r>
                    </w:p>
                  </w:tc>
                </w:sdtContent>
              </w:sdt>
              <w:sdt>
                <w:sdtPr>
                  <w:id w:val="-1036039328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tc>
                    <w:tcPr>
                      <w:tcW w:w="2409" w:type="dxa"/>
                    </w:tcPr>
                    <w:p w14:paraId="7C2DD702" w14:textId="2ED53570" w:rsidR="001326B8" w:rsidRDefault="005B42CB">
                      <w:r>
                        <w:t>Facilitator</w:t>
                      </w:r>
                    </w:p>
                  </w:tc>
                </w:sdtContent>
              </w:sdt>
              <w:sdt>
                <w:sdtPr>
                  <w:id w:val="-179668635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059E54E7" w14:textId="0F3F055C" w:rsidR="001326B8" w:rsidRDefault="00D43B0C">
                      <w:r>
                        <w:t>10 minutes</w:t>
                      </w:r>
                    </w:p>
                  </w:tc>
                </w:sdtContent>
              </w:sdt>
            </w:tr>
            <w:tr w:rsidR="001326B8" w14:paraId="28464959" w14:textId="77777777" w:rsidTr="001326B8">
              <w:sdt>
                <w:sdtPr>
                  <w:id w:val="-1352954585"/>
                  <w:placeholder>
                    <w:docPart w:val="43F186C2792B4B51A80B278949BF19E9"/>
                  </w:placeholder>
                  <w15:appearance w15:val="hidden"/>
                </w:sdtPr>
                <w:sdtEndPr/>
                <w:sdtContent>
                  <w:tc>
                    <w:tcPr>
                      <w:tcW w:w="6658" w:type="dxa"/>
                    </w:tcPr>
                    <w:p w14:paraId="78A6AC61" w14:textId="787E935A" w:rsidR="001326B8" w:rsidRDefault="005B42CB">
                      <w:r>
                        <w:t>Decide on design theme</w:t>
                      </w:r>
                    </w:p>
                  </w:tc>
                </w:sdtContent>
              </w:sdt>
              <w:sdt>
                <w:sdtPr>
                  <w:id w:val="1686715925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sdt>
                    <w:sdtPr>
                      <w:id w:val="-1422631168"/>
                      <w:placeholder>
                        <w:docPart w:val="6DD9D38178E64B4A9A11A8A4810ED1EC"/>
                      </w:placeholder>
                      <w15:appearance w15:val="hidden"/>
                    </w:sdtPr>
                    <w:sdtEndPr/>
                    <w:sdtContent>
                      <w:tc>
                        <w:tcPr>
                          <w:tcW w:w="2409" w:type="dxa"/>
                        </w:tcPr>
                        <w:p w14:paraId="2D3009A3" w14:textId="5750695C" w:rsidR="001326B8" w:rsidRDefault="005B42CB">
                          <w:r>
                            <w:t>Aiden Doull</w:t>
                          </w:r>
                        </w:p>
                      </w:tc>
                    </w:sdtContent>
                  </w:sdt>
                </w:sdtContent>
              </w:sdt>
              <w:sdt>
                <w:sdtPr>
                  <w:id w:val="-727831273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26EE8A8F" w14:textId="3A412C6D" w:rsidR="001326B8" w:rsidRDefault="00D43B0C">
                      <w:r>
                        <w:t>10 minutes</w:t>
                      </w:r>
                    </w:p>
                  </w:tc>
                </w:sdtContent>
              </w:sdt>
            </w:tr>
            <w:tr w:rsidR="001326B8" w14:paraId="2E94ABD7" w14:textId="77777777" w:rsidTr="001326B8">
              <w:sdt>
                <w:sdtPr>
                  <w:id w:val="145789670"/>
                  <w:placeholder>
                    <w:docPart w:val="43F186C2792B4B51A80B278949BF19E9"/>
                  </w:placeholder>
                  <w15:appearance w15:val="hidden"/>
                </w:sdtPr>
                <w:sdtEndPr/>
                <w:sdtContent>
                  <w:tc>
                    <w:tcPr>
                      <w:tcW w:w="6658" w:type="dxa"/>
                    </w:tcPr>
                    <w:p w14:paraId="2B78940E" w14:textId="2D346203" w:rsidR="001326B8" w:rsidRDefault="005B42CB">
                      <w:r>
                        <w:t>Discuss future task allocations</w:t>
                      </w:r>
                    </w:p>
                  </w:tc>
                </w:sdtContent>
              </w:sdt>
              <w:sdt>
                <w:sdtPr>
                  <w:id w:val="-589615949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sdt>
                    <w:sdtPr>
                      <w:id w:val="1030841463"/>
                      <w:placeholder>
                        <w:docPart w:val="F1FDD1CBC98749D09273CA7D7142A35F"/>
                      </w:placeholder>
                      <w15:appearance w15:val="hidden"/>
                    </w:sdtPr>
                    <w:sdtEndPr/>
                    <w:sdtContent>
                      <w:tc>
                        <w:tcPr>
                          <w:tcW w:w="2409" w:type="dxa"/>
                        </w:tcPr>
                        <w:p w14:paraId="4BD4A3D1" w14:textId="44BB38F8" w:rsidR="001326B8" w:rsidRDefault="00D43B0C">
                          <w:r>
                            <w:t>Facilitator</w:t>
                          </w:r>
                        </w:p>
                      </w:tc>
                    </w:sdtContent>
                  </w:sdt>
                </w:sdtContent>
              </w:sdt>
              <w:sdt>
                <w:sdtPr>
                  <w:id w:val="733512956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379D74C0" w14:textId="0BBD7B92" w:rsidR="001326B8" w:rsidRDefault="00D43B0C">
                      <w:r>
                        <w:t>10 minutes</w:t>
                      </w:r>
                    </w:p>
                  </w:tc>
                </w:sdtContent>
              </w:sdt>
            </w:tr>
            <w:tr w:rsidR="001326B8" w14:paraId="33AF0E01" w14:textId="77777777" w:rsidTr="001326B8">
              <w:sdt>
                <w:sdtPr>
                  <w:id w:val="214328676"/>
                  <w:placeholder>
                    <w:docPart w:val="43F186C2792B4B51A80B278949BF19E9"/>
                  </w:placeholder>
                  <w15:appearance w15:val="hidden"/>
                </w:sdtPr>
                <w:sdtEndPr/>
                <w:sdtContent>
                  <w:tc>
                    <w:tcPr>
                      <w:tcW w:w="6658" w:type="dxa"/>
                    </w:tcPr>
                    <w:p w14:paraId="18911287" w14:textId="40E613BE" w:rsidR="001326B8" w:rsidRDefault="00D43B0C">
                      <w:r>
                        <w:t>Document Minutes</w:t>
                      </w:r>
                    </w:p>
                  </w:tc>
                </w:sdtContent>
              </w:sdt>
              <w:sdt>
                <w:sdtPr>
                  <w:id w:val="308523579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tc>
                    <w:tcPr>
                      <w:tcW w:w="2409" w:type="dxa"/>
                    </w:tcPr>
                    <w:p w14:paraId="10807A18" w14:textId="6977672E" w:rsidR="001326B8" w:rsidRDefault="00D43B0C">
                      <w:r>
                        <w:t>Note taker</w:t>
                      </w:r>
                    </w:p>
                  </w:tc>
                </w:sdtContent>
              </w:sdt>
              <w:sdt>
                <w:sdtPr>
                  <w:id w:val="-720978084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2BD8B546" w14:textId="632245A1" w:rsidR="001326B8" w:rsidRDefault="00D43B0C">
                      <w:r>
                        <w:t>5 minutes</w:t>
                      </w:r>
                    </w:p>
                  </w:tc>
                </w:sdtContent>
              </w:sdt>
            </w:tr>
            <w:tr w:rsidR="001326B8" w14:paraId="5C17A07A" w14:textId="77777777" w:rsidTr="001326B8">
              <w:sdt>
                <w:sdtPr>
                  <w:id w:val="-1860657148"/>
                  <w:placeholder>
                    <w:docPart w:val="43F186C2792B4B51A80B278949BF19E9"/>
                  </w:placeholder>
                  <w15:appearance w15:val="hidden"/>
                </w:sdtPr>
                <w:sdtEndPr/>
                <w:sdtContent>
                  <w:tc>
                    <w:tcPr>
                      <w:tcW w:w="6658" w:type="dxa"/>
                    </w:tcPr>
                    <w:p w14:paraId="5DB91274" w14:textId="53B07089" w:rsidR="001326B8" w:rsidRDefault="00D43B0C">
                      <w:r>
                        <w:t>AOCB</w:t>
                      </w:r>
                    </w:p>
                  </w:tc>
                </w:sdtContent>
              </w:sdt>
              <w:sdt>
                <w:sdtPr>
                  <w:id w:val="548571683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sdt>
                    <w:sdtPr>
                      <w:id w:val="586346696"/>
                      <w:placeholder>
                        <w:docPart w:val="32D98C00C0834D4F90044BBEABB49438"/>
                      </w:placeholder>
                      <w15:appearance w15:val="hidden"/>
                    </w:sdtPr>
                    <w:sdtEndPr/>
                    <w:sdtContent>
                      <w:tc>
                        <w:tcPr>
                          <w:tcW w:w="2409" w:type="dxa"/>
                        </w:tcPr>
                        <w:p w14:paraId="2005E108" w14:textId="4474ECC3" w:rsidR="001326B8" w:rsidRDefault="00D43B0C">
                          <w:r>
                            <w:t>Facilitator</w:t>
                          </w:r>
                        </w:p>
                      </w:tc>
                    </w:sdtContent>
                  </w:sdt>
                </w:sdtContent>
              </w:sdt>
              <w:sdt>
                <w:sdtPr>
                  <w:id w:val="-881165098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1C96B12C" w14:textId="7019DA17" w:rsidR="001326B8" w:rsidRDefault="00D43B0C">
                      <w:r>
                        <w:t>5 minutes</w:t>
                      </w:r>
                    </w:p>
                  </w:tc>
                </w:sdtContent>
              </w:sdt>
            </w:tr>
            <w:tr w:rsidR="001326B8" w14:paraId="6CE94584" w14:textId="77777777" w:rsidTr="001326B8">
              <w:tc>
                <w:tcPr>
                  <w:tcW w:w="6658" w:type="dxa"/>
                </w:tcPr>
                <w:p w14:paraId="11744AB4" w14:textId="63F6DD72" w:rsidR="001326B8" w:rsidRDefault="001326B8"/>
              </w:tc>
              <w:tc>
                <w:tcPr>
                  <w:tcW w:w="2409" w:type="dxa"/>
                </w:tcPr>
                <w:p w14:paraId="3562A1D3" w14:textId="6B778A05" w:rsidR="001326B8" w:rsidRDefault="001326B8"/>
              </w:tc>
              <w:tc>
                <w:tcPr>
                  <w:tcW w:w="1419" w:type="dxa"/>
                </w:tcPr>
                <w:p w14:paraId="23E6EB9A" w14:textId="3E5F5CCA" w:rsidR="001326B8" w:rsidRDefault="001326B8"/>
              </w:tc>
            </w:tr>
          </w:tbl>
          <w:p w14:paraId="4C1CB93C" w14:textId="77777777" w:rsidR="00D24F94" w:rsidRDefault="00D24F94">
            <w:pPr>
              <w:spacing w:after="0"/>
            </w:pPr>
          </w:p>
        </w:tc>
      </w:tr>
    </w:tbl>
    <w:p w14:paraId="307C3FBB" w14:textId="77777777" w:rsidR="007B74FA" w:rsidRDefault="007B74FA">
      <w:pPr>
        <w:pStyle w:val="Heading2"/>
      </w:pPr>
    </w:p>
    <w:p w14:paraId="29A5ACE5" w14:textId="77777777" w:rsidR="007B74FA" w:rsidRPr="007B74FA" w:rsidRDefault="007B74FA" w:rsidP="007B74FA"/>
    <w:p w14:paraId="53E69D5D" w14:textId="77777777" w:rsidR="00D24F94" w:rsidRDefault="00685F6A">
      <w:pPr>
        <w:pStyle w:val="Heading2"/>
      </w:pPr>
      <w:r>
        <w:t>Other Information</w:t>
      </w:r>
    </w:p>
    <w:p w14:paraId="512FE043" w14:textId="4EAD9356" w:rsidR="00D24F94" w:rsidRDefault="00685F6A">
      <w:r>
        <w:t xml:space="preserve">Observers </w:t>
      </w:r>
      <w:sdt>
        <w:sdtPr>
          <w:id w:val="-984927467"/>
          <w:placeholder>
            <w:docPart w:val="43180B12BC85457DB9F73B329F39C4C2"/>
          </w:placeholder>
          <w15:appearance w15:val="hidden"/>
        </w:sdtPr>
        <w:sdtEndPr/>
        <w:sdtContent>
          <w:r w:rsidR="00D43B0C">
            <w:t>Richard Evans - Manager</w:t>
          </w:r>
        </w:sdtContent>
      </w:sdt>
    </w:p>
    <w:p w14:paraId="34BB3E43" w14:textId="0A20D5B7" w:rsidR="00D24F94" w:rsidRDefault="00685F6A">
      <w:r>
        <w:t xml:space="preserve">Resources </w:t>
      </w:r>
      <w:sdt>
        <w:sdtPr>
          <w:id w:val="-329751391"/>
          <w:placeholder>
            <w:docPart w:val="379FFF557ECF49759FDA50BE05353CA1"/>
          </w:placeholder>
          <w15:appearance w15:val="hidden"/>
        </w:sdtPr>
        <w:sdtEndPr/>
        <w:sdtContent>
          <w:r w:rsidR="00D43B0C">
            <w:t>Moodle, internet connection</w:t>
          </w:r>
        </w:sdtContent>
      </w:sdt>
    </w:p>
    <w:p w14:paraId="0E50549A" w14:textId="6128FF4B" w:rsidR="00D24F94" w:rsidRDefault="00685F6A">
      <w:r>
        <w:t xml:space="preserve">Special notes </w:t>
      </w:r>
      <w:r w:rsidR="00D43B0C">
        <w:t xml:space="preserve">: </w:t>
      </w:r>
      <w:r w:rsidR="005B42CB">
        <w:t>Beginning of design phase</w:t>
      </w:r>
    </w:p>
    <w:sectPr w:rsidR="00D24F94">
      <w:footerReference w:type="default" r:id="rId7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003F9" w14:textId="77777777" w:rsidR="00473348" w:rsidRDefault="00473348">
      <w:r>
        <w:separator/>
      </w:r>
    </w:p>
  </w:endnote>
  <w:endnote w:type="continuationSeparator" w:id="0">
    <w:p w14:paraId="4609BE74" w14:textId="77777777" w:rsidR="00473348" w:rsidRDefault="00473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25C9F" w14:textId="77777777" w:rsidR="00D24F94" w:rsidRDefault="00685F6A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B958C" w14:textId="77777777" w:rsidR="00473348" w:rsidRDefault="00473348">
      <w:r>
        <w:separator/>
      </w:r>
    </w:p>
  </w:footnote>
  <w:footnote w:type="continuationSeparator" w:id="0">
    <w:p w14:paraId="77FA845D" w14:textId="77777777" w:rsidR="00473348" w:rsidRDefault="004733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F6A"/>
    <w:rsid w:val="001326B8"/>
    <w:rsid w:val="00295649"/>
    <w:rsid w:val="002E2538"/>
    <w:rsid w:val="00473348"/>
    <w:rsid w:val="004766F1"/>
    <w:rsid w:val="0051223B"/>
    <w:rsid w:val="005B42CB"/>
    <w:rsid w:val="00685F6A"/>
    <w:rsid w:val="007B2B78"/>
    <w:rsid w:val="007B74FA"/>
    <w:rsid w:val="008712EE"/>
    <w:rsid w:val="00990E47"/>
    <w:rsid w:val="00A41F86"/>
    <w:rsid w:val="00A55108"/>
    <w:rsid w:val="00AD357F"/>
    <w:rsid w:val="00AE5083"/>
    <w:rsid w:val="00B43166"/>
    <w:rsid w:val="00B63B78"/>
    <w:rsid w:val="00BB7734"/>
    <w:rsid w:val="00BD47BB"/>
    <w:rsid w:val="00CA0368"/>
    <w:rsid w:val="00D24F94"/>
    <w:rsid w:val="00D43B0C"/>
    <w:rsid w:val="00DC1DD7"/>
    <w:rsid w:val="00E6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D5F82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4FA"/>
  </w:style>
  <w:style w:type="paragraph" w:styleId="Heading1">
    <w:name w:val="heading 1"/>
    <w:basedOn w:val="Normal"/>
    <w:next w:val="Normal"/>
    <w:link w:val="Heading1Char"/>
    <w:uiPriority w:val="9"/>
    <w:qFormat/>
    <w:rsid w:val="007B74F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4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74F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4D26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4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4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4D26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4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4D26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4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3614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4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4D26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4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4D26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IntenseEmphasis">
    <w:name w:val="Intense Emphasis"/>
    <w:basedOn w:val="DefaultParagraphFont"/>
    <w:uiPriority w:val="21"/>
    <w:qFormat/>
    <w:rsid w:val="007B74FA"/>
    <w:rPr>
      <w:b/>
      <w:bCs/>
      <w:i/>
      <w:iCs/>
    </w:rPr>
  </w:style>
  <w:style w:type="paragraph" w:styleId="Footer">
    <w:name w:val="footer"/>
    <w:basedOn w:val="Normal"/>
    <w:link w:val="FooterChar"/>
    <w:uiPriority w:val="1"/>
    <w:unhideWhenUsed/>
    <w:pPr>
      <w:jc w:val="right"/>
    </w:pPr>
    <w:rPr>
      <w:color w:val="F3A447" w:themeColor="accent2"/>
    </w:rPr>
  </w:style>
  <w:style w:type="character" w:customStyle="1" w:styleId="FooterChar">
    <w:name w:val="Footer Char"/>
    <w:basedOn w:val="DefaultParagraphFont"/>
    <w:link w:val="Footer"/>
    <w:uiPriority w:val="1"/>
    <w:rPr>
      <w:color w:val="F3A447" w:themeColor="accent2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7B74FA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74F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B74FA"/>
    <w:rPr>
      <w:rFonts w:asciiTheme="majorHAnsi" w:eastAsiaTheme="majorEastAsia" w:hAnsiTheme="majorHAnsi" w:cstheme="majorBidi"/>
      <w:color w:val="444D26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4F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4FA"/>
    <w:rPr>
      <w:rFonts w:asciiTheme="majorHAnsi" w:eastAsiaTheme="majorEastAsia" w:hAnsiTheme="majorHAnsi" w:cstheme="majorBidi"/>
      <w:color w:val="444D26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4FA"/>
    <w:rPr>
      <w:rFonts w:asciiTheme="majorHAnsi" w:eastAsiaTheme="majorEastAsia" w:hAnsiTheme="majorHAnsi" w:cstheme="majorBidi"/>
      <w:i/>
      <w:iCs/>
      <w:color w:val="444D26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4FA"/>
    <w:rPr>
      <w:rFonts w:asciiTheme="majorHAnsi" w:eastAsiaTheme="majorEastAsia" w:hAnsiTheme="majorHAnsi" w:cstheme="majorBidi"/>
      <w:i/>
      <w:iCs/>
      <w:color w:val="53614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4FA"/>
    <w:rPr>
      <w:rFonts w:asciiTheme="majorHAnsi" w:eastAsiaTheme="majorEastAsia" w:hAnsiTheme="majorHAnsi" w:cstheme="majorBidi"/>
      <w:b/>
      <w:bCs/>
      <w:color w:val="444D26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4FA"/>
    <w:rPr>
      <w:rFonts w:asciiTheme="majorHAnsi" w:eastAsiaTheme="majorEastAsia" w:hAnsiTheme="majorHAnsi" w:cstheme="majorBidi"/>
      <w:b/>
      <w:bCs/>
      <w:i/>
      <w:iCs/>
      <w:color w:val="444D26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74F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7B74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5B59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4FA"/>
    <w:rPr>
      <w:rFonts w:asciiTheme="majorHAnsi" w:eastAsiaTheme="majorEastAsia" w:hAnsiTheme="majorHAnsi" w:cstheme="majorBidi"/>
      <w:color w:val="A5B59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4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B74FA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7B74FA"/>
    <w:rPr>
      <w:b/>
      <w:bCs/>
    </w:rPr>
  </w:style>
  <w:style w:type="character" w:styleId="Emphasis">
    <w:name w:val="Emphasis"/>
    <w:basedOn w:val="DefaultParagraphFont"/>
    <w:uiPriority w:val="20"/>
    <w:qFormat/>
    <w:rsid w:val="007B74FA"/>
    <w:rPr>
      <w:i/>
      <w:iCs/>
    </w:rPr>
  </w:style>
  <w:style w:type="paragraph" w:styleId="NoSpacing">
    <w:name w:val="No Spacing"/>
    <w:uiPriority w:val="1"/>
    <w:qFormat/>
    <w:rsid w:val="007B74F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B74F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4F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4FA"/>
    <w:pPr>
      <w:pBdr>
        <w:left w:val="single" w:sz="18" w:space="12" w:color="A5B59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A5B59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4FA"/>
    <w:rPr>
      <w:rFonts w:asciiTheme="majorHAnsi" w:eastAsiaTheme="majorEastAsia" w:hAnsiTheme="majorHAnsi" w:cstheme="majorBidi"/>
      <w:color w:val="A5B59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B74F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B74F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B74FA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B74F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74FA"/>
    <w:pPr>
      <w:outlineLvl w:val="9"/>
    </w:pPr>
  </w:style>
  <w:style w:type="table" w:styleId="PlainTable4">
    <w:name w:val="Plain Table 4"/>
    <w:basedOn w:val="TableNormal"/>
    <w:uiPriority w:val="44"/>
    <w:rsid w:val="00B63B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chard\AppData\Roaming\Microsoft\Templates\Team%20meeting%20agenda%20(inform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7D49CFF16664CADBAE7AFFAADA6F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07668-C9BC-4424-A259-D4FEC7601545}"/>
      </w:docPartPr>
      <w:docPartBody>
        <w:p w:rsidR="003F6E5F" w:rsidRDefault="00A45D0E">
          <w:pPr>
            <w:pStyle w:val="67D49CFF16664CADBAE7AFFAADA6F4A1"/>
          </w:pPr>
          <w:r>
            <w:t>Team Meeting</w:t>
          </w:r>
        </w:p>
      </w:docPartBody>
    </w:docPart>
    <w:docPart>
      <w:docPartPr>
        <w:name w:val="7EEA01AE4A4E4E06B3F8ECECECC6A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9D33E-B157-4DA5-99D4-64479F4A1B84}"/>
      </w:docPartPr>
      <w:docPartBody>
        <w:p w:rsidR="003F6E5F" w:rsidRDefault="00A45D0E">
          <w:pPr>
            <w:pStyle w:val="7EEA01AE4A4E4E06B3F8ECECECC6A004"/>
          </w:pPr>
          <w:r>
            <w:t>[Date | time]</w:t>
          </w:r>
        </w:p>
      </w:docPartBody>
    </w:docPart>
    <w:docPart>
      <w:docPartPr>
        <w:name w:val="7FA7361A31324182BA0510C8D14E0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866CED-AD48-4F51-A505-579A06F232E5}"/>
      </w:docPartPr>
      <w:docPartBody>
        <w:p w:rsidR="003F6E5F" w:rsidRDefault="00A45D0E">
          <w:pPr>
            <w:pStyle w:val="7FA7361A31324182BA0510C8D14E041E"/>
          </w:pPr>
          <w:r>
            <w:t>[Location]</w:t>
          </w:r>
        </w:p>
      </w:docPartBody>
    </w:docPart>
    <w:docPart>
      <w:docPartPr>
        <w:name w:val="B8C8E1D8009C4CD483085458B0599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24832-EC8A-497D-A0C1-72E4188FD87C}"/>
      </w:docPartPr>
      <w:docPartBody>
        <w:p w:rsidR="003F6E5F" w:rsidRDefault="00A45D0E">
          <w:pPr>
            <w:pStyle w:val="B8C8E1D8009C4CD483085458B0599202"/>
          </w:pPr>
          <w:r>
            <w:t>[Meeting called by]</w:t>
          </w:r>
        </w:p>
      </w:docPartBody>
    </w:docPart>
    <w:docPart>
      <w:docPartPr>
        <w:name w:val="E7DD00A65582446B9A7E50D1D7CA0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6FBD7-D606-4D88-8946-7BCB8A7C2056}"/>
      </w:docPartPr>
      <w:docPartBody>
        <w:p w:rsidR="003F6E5F" w:rsidRDefault="00A45D0E">
          <w:pPr>
            <w:pStyle w:val="E7DD00A65582446B9A7E50D1D7CA065E"/>
          </w:pPr>
          <w:r>
            <w:t>[Type of meeting]</w:t>
          </w:r>
        </w:p>
      </w:docPartBody>
    </w:docPart>
    <w:docPart>
      <w:docPartPr>
        <w:name w:val="5A8A032F1293478A8FE2B7DC7C2CA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53659-E3E1-4B95-A6E2-6F1B3930A488}"/>
      </w:docPartPr>
      <w:docPartBody>
        <w:p w:rsidR="003F6E5F" w:rsidRDefault="00A45D0E">
          <w:pPr>
            <w:pStyle w:val="5A8A032F1293478A8FE2B7DC7C2CAD3A"/>
          </w:pPr>
          <w:r>
            <w:t>[Facilitator]</w:t>
          </w:r>
        </w:p>
      </w:docPartBody>
    </w:docPart>
    <w:docPart>
      <w:docPartPr>
        <w:name w:val="F7C0764356B44C748E8C238769E4A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C34A9-CC9E-4DC1-BECB-986F58097D30}"/>
      </w:docPartPr>
      <w:docPartBody>
        <w:p w:rsidR="003F6E5F" w:rsidRDefault="00A45D0E">
          <w:pPr>
            <w:pStyle w:val="F7C0764356B44C748E8C238769E4AA65"/>
          </w:pPr>
          <w:r>
            <w:t>[Note taker]</w:t>
          </w:r>
        </w:p>
      </w:docPartBody>
    </w:docPart>
    <w:docPart>
      <w:docPartPr>
        <w:name w:val="0988E3ADB1AB4FF8AFA1ED5F6A5EC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A190BF-6079-48EB-B951-6E7DBD6E2091}"/>
      </w:docPartPr>
      <w:docPartBody>
        <w:p w:rsidR="003F6E5F" w:rsidRDefault="00A45D0E">
          <w:pPr>
            <w:pStyle w:val="0988E3ADB1AB4FF8AFA1ED5F6A5EC71E"/>
          </w:pPr>
          <w:r>
            <w:t>[Timekeeper]</w:t>
          </w:r>
        </w:p>
      </w:docPartBody>
    </w:docPart>
    <w:docPart>
      <w:docPartPr>
        <w:name w:val="9D08EB5420D442E5BDF8D3BFF910DA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9486B-43B3-4685-BAA3-267197F7475D}"/>
      </w:docPartPr>
      <w:docPartBody>
        <w:p w:rsidR="003F6E5F" w:rsidRDefault="00A45D0E">
          <w:pPr>
            <w:pStyle w:val="9D08EB5420D442E5BDF8D3BFF910DA85"/>
          </w:pPr>
          <w:r>
            <w:t>[Please read]</w:t>
          </w:r>
        </w:p>
      </w:docPartBody>
    </w:docPart>
    <w:docPart>
      <w:docPartPr>
        <w:name w:val="52B72E5318F6437F811873F096C72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B091A-9E7D-4F10-B445-09A0DE90B1CE}"/>
      </w:docPartPr>
      <w:docPartBody>
        <w:p w:rsidR="003F6E5F" w:rsidRDefault="00A45D0E">
          <w:pPr>
            <w:pStyle w:val="52B72E5318F6437F811873F096C725F8"/>
          </w:pPr>
          <w:r>
            <w:t>[Please bring]</w:t>
          </w:r>
        </w:p>
      </w:docPartBody>
    </w:docPart>
    <w:docPart>
      <w:docPartPr>
        <w:name w:val="43180B12BC85457DB9F73B329F39C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6D4FB0-84AE-4CB4-9B6C-CAC9A7E4EABA}"/>
      </w:docPartPr>
      <w:docPartBody>
        <w:p w:rsidR="003F6E5F" w:rsidRDefault="00A45D0E">
          <w:pPr>
            <w:pStyle w:val="43180B12BC85457DB9F73B329F39C4C2"/>
          </w:pPr>
          <w:r>
            <w:t>[Observers]</w:t>
          </w:r>
        </w:p>
      </w:docPartBody>
    </w:docPart>
    <w:docPart>
      <w:docPartPr>
        <w:name w:val="379FFF557ECF49759FDA50BE05353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B892B-48B4-41A3-9A7F-8C7C080B5FB4}"/>
      </w:docPartPr>
      <w:docPartBody>
        <w:p w:rsidR="003F6E5F" w:rsidRDefault="00A45D0E">
          <w:pPr>
            <w:pStyle w:val="379FFF557ECF49759FDA50BE05353CA1"/>
          </w:pPr>
          <w:r>
            <w:t>[Resources]</w:t>
          </w:r>
        </w:p>
      </w:docPartBody>
    </w:docPart>
    <w:docPart>
      <w:docPartPr>
        <w:name w:val="43F186C2792B4B51A80B278949BF1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7C190-2726-4AE8-867A-12FA74F0443C}"/>
      </w:docPartPr>
      <w:docPartBody>
        <w:p w:rsidR="00050B27" w:rsidRDefault="003F6E5F" w:rsidP="003F6E5F">
          <w:pPr>
            <w:pStyle w:val="43F186C2792B4B51A80B278949BF19E9"/>
          </w:pPr>
          <w:r>
            <w:t>[Topic]</w:t>
          </w:r>
        </w:p>
      </w:docPartBody>
    </w:docPart>
    <w:docPart>
      <w:docPartPr>
        <w:name w:val="B7B67F95DA714F6FAD31515C8BCC4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077BF-6680-47C9-9F78-2555B3A1CDE2}"/>
      </w:docPartPr>
      <w:docPartBody>
        <w:p w:rsidR="00050B27" w:rsidRDefault="003F6E5F" w:rsidP="003F6E5F">
          <w:pPr>
            <w:pStyle w:val="B7B67F95DA714F6FAD31515C8BCC4CCD"/>
          </w:pPr>
          <w:r>
            <w:t>[Presenter]</w:t>
          </w:r>
        </w:p>
      </w:docPartBody>
    </w:docPart>
    <w:docPart>
      <w:docPartPr>
        <w:name w:val="CD1887BDD00643DFB88D5016CAE02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ED53B-2FE7-43AF-97B2-1CEBB0076362}"/>
      </w:docPartPr>
      <w:docPartBody>
        <w:p w:rsidR="00050B27" w:rsidRDefault="003F6E5F" w:rsidP="003F6E5F">
          <w:pPr>
            <w:pStyle w:val="CD1887BDD00643DFB88D5016CAE0214E"/>
          </w:pPr>
          <w:r>
            <w:t>[Time]</w:t>
          </w:r>
        </w:p>
      </w:docPartBody>
    </w:docPart>
    <w:docPart>
      <w:docPartPr>
        <w:name w:val="6DD9D38178E64B4A9A11A8A4810ED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D2222-34D6-4E86-8D1E-D56EDAAD2C1B}"/>
      </w:docPartPr>
      <w:docPartBody>
        <w:p w:rsidR="00050B27" w:rsidRDefault="00050B27" w:rsidP="00050B27">
          <w:pPr>
            <w:pStyle w:val="6DD9D38178E64B4A9A11A8A4810ED1EC"/>
          </w:pPr>
          <w:r>
            <w:t>[Presenter]</w:t>
          </w:r>
        </w:p>
      </w:docPartBody>
    </w:docPart>
    <w:docPart>
      <w:docPartPr>
        <w:name w:val="F1FDD1CBC98749D09273CA7D7142A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97ADD-5DCB-4CF8-904F-F2A5AAE7ABEA}"/>
      </w:docPartPr>
      <w:docPartBody>
        <w:p w:rsidR="00050B27" w:rsidRDefault="00050B27" w:rsidP="00050B27">
          <w:pPr>
            <w:pStyle w:val="F1FDD1CBC98749D09273CA7D7142A35F"/>
          </w:pPr>
          <w:r>
            <w:t>[Presenter]</w:t>
          </w:r>
        </w:p>
      </w:docPartBody>
    </w:docPart>
    <w:docPart>
      <w:docPartPr>
        <w:name w:val="32D98C00C0834D4F90044BBEABB49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E8614-13CC-4E48-BD79-0B0B12BFCB71}"/>
      </w:docPartPr>
      <w:docPartBody>
        <w:p w:rsidR="00050B27" w:rsidRDefault="00050B27" w:rsidP="00050B27">
          <w:pPr>
            <w:pStyle w:val="32D98C00C0834D4F90044BBEABB49438"/>
          </w:pPr>
          <w:r>
            <w:t>[Presenter]</w:t>
          </w:r>
        </w:p>
      </w:docPartBody>
    </w:docPart>
    <w:docPart>
      <w:docPartPr>
        <w:name w:val="AFD8253E83654C60AC4BA17957B9F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BA568-71D0-4FCF-AAF1-05A35E498D85}"/>
      </w:docPartPr>
      <w:docPartBody>
        <w:p w:rsidR="001D7EB1" w:rsidRDefault="008D035E" w:rsidP="008D035E">
          <w:pPr>
            <w:pStyle w:val="AFD8253E83654C60AC4BA17957B9F570"/>
          </w:pPr>
          <w:r>
            <w:t>[Presenter]</w:t>
          </w:r>
        </w:p>
      </w:docPartBody>
    </w:docPart>
    <w:docPart>
      <w:docPartPr>
        <w:name w:val="9E33D2D95AC0431BBD2694CBA0C75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F1002D-EDE3-4619-9461-981A5F17CB37}"/>
      </w:docPartPr>
      <w:docPartBody>
        <w:p w:rsidR="001D7EB1" w:rsidRDefault="008D035E" w:rsidP="008D035E">
          <w:pPr>
            <w:pStyle w:val="9E33D2D95AC0431BBD2694CBA0C75459"/>
          </w:pPr>
          <w:r>
            <w:t>[Time]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E5F"/>
    <w:rsid w:val="00050B27"/>
    <w:rsid w:val="00133151"/>
    <w:rsid w:val="001D7EB1"/>
    <w:rsid w:val="003F6E5F"/>
    <w:rsid w:val="00597953"/>
    <w:rsid w:val="007B2B78"/>
    <w:rsid w:val="008D035E"/>
    <w:rsid w:val="00A45D0E"/>
    <w:rsid w:val="00AD357F"/>
    <w:rsid w:val="00B4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7D49CFF16664CADBAE7AFFAADA6F4A1">
    <w:name w:val="67D49CFF16664CADBAE7AFFAADA6F4A1"/>
  </w:style>
  <w:style w:type="paragraph" w:customStyle="1" w:styleId="7EEA01AE4A4E4E06B3F8ECECECC6A004">
    <w:name w:val="7EEA01AE4A4E4E06B3F8ECECECC6A004"/>
  </w:style>
  <w:style w:type="paragraph" w:customStyle="1" w:styleId="7FA7361A31324182BA0510C8D14E041E">
    <w:name w:val="7FA7361A31324182BA0510C8D14E041E"/>
  </w:style>
  <w:style w:type="paragraph" w:customStyle="1" w:styleId="B8C8E1D8009C4CD483085458B0599202">
    <w:name w:val="B8C8E1D8009C4CD483085458B0599202"/>
  </w:style>
  <w:style w:type="paragraph" w:customStyle="1" w:styleId="E7DD00A65582446B9A7E50D1D7CA065E">
    <w:name w:val="E7DD00A65582446B9A7E50D1D7CA065E"/>
  </w:style>
  <w:style w:type="paragraph" w:customStyle="1" w:styleId="5A8A032F1293478A8FE2B7DC7C2CAD3A">
    <w:name w:val="5A8A032F1293478A8FE2B7DC7C2CAD3A"/>
  </w:style>
  <w:style w:type="paragraph" w:customStyle="1" w:styleId="F7C0764356B44C748E8C238769E4AA65">
    <w:name w:val="F7C0764356B44C748E8C238769E4AA65"/>
  </w:style>
  <w:style w:type="paragraph" w:customStyle="1" w:styleId="0988E3ADB1AB4FF8AFA1ED5F6A5EC71E">
    <w:name w:val="0988E3ADB1AB4FF8AFA1ED5F6A5EC71E"/>
  </w:style>
  <w:style w:type="paragraph" w:customStyle="1" w:styleId="AFD8253E83654C60AC4BA17957B9F570">
    <w:name w:val="AFD8253E83654C60AC4BA17957B9F570"/>
    <w:rsid w:val="008D03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D08EB5420D442E5BDF8D3BFF910DA85">
    <w:name w:val="9D08EB5420D442E5BDF8D3BFF910DA85"/>
  </w:style>
  <w:style w:type="paragraph" w:customStyle="1" w:styleId="52B72E5318F6437F811873F096C725F8">
    <w:name w:val="52B72E5318F6437F811873F096C725F8"/>
  </w:style>
  <w:style w:type="paragraph" w:customStyle="1" w:styleId="6DD9D38178E64B4A9A11A8A4810ED1EC">
    <w:name w:val="6DD9D38178E64B4A9A11A8A4810ED1EC"/>
    <w:rsid w:val="00050B2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1FDD1CBC98749D09273CA7D7142A35F">
    <w:name w:val="F1FDD1CBC98749D09273CA7D7142A35F"/>
    <w:rsid w:val="00050B2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D98C00C0834D4F90044BBEABB49438">
    <w:name w:val="32D98C00C0834D4F90044BBEABB49438"/>
    <w:rsid w:val="00050B2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180B12BC85457DB9F73B329F39C4C2">
    <w:name w:val="43180B12BC85457DB9F73B329F39C4C2"/>
  </w:style>
  <w:style w:type="paragraph" w:customStyle="1" w:styleId="379FFF557ECF49759FDA50BE05353CA1">
    <w:name w:val="379FFF557ECF49759FDA50BE05353CA1"/>
  </w:style>
  <w:style w:type="paragraph" w:customStyle="1" w:styleId="9E33D2D95AC0431BBD2694CBA0C75459">
    <w:name w:val="9E33D2D95AC0431BBD2694CBA0C75459"/>
    <w:rsid w:val="008D03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F186C2792B4B51A80B278949BF19E9">
    <w:name w:val="43F186C2792B4B51A80B278949BF19E9"/>
    <w:rsid w:val="003F6E5F"/>
  </w:style>
  <w:style w:type="paragraph" w:customStyle="1" w:styleId="B7B67F95DA714F6FAD31515C8BCC4CCD">
    <w:name w:val="B7B67F95DA714F6FAD31515C8BCC4CCD"/>
    <w:rsid w:val="003F6E5F"/>
  </w:style>
  <w:style w:type="paragraph" w:customStyle="1" w:styleId="CD1887BDD00643DFB88D5016CAE0214E">
    <w:name w:val="CD1887BDD00643DFB88D5016CAE0214E"/>
    <w:rsid w:val="003F6E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CF37E99-131F-48A3-97B1-A68DC6AEE3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Team meeting agenda (informal)</Template>
  <TotalTime>0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2026-04-21T09:54:00Z</dcterms:created>
  <dcterms:modified xsi:type="dcterms:W3CDTF">2026-04-24T11:46:00Z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TC034630729991</vt:lpwstr>
  </property>
</Properties>
</file>